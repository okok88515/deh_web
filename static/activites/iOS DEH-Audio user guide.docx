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1789C9" w14:textId="77777777" w:rsidR="00A460B9" w:rsidRDefault="000417DE"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 w:rsidR="00B072E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752" behindDoc="1" locked="0" layoutInCell="0" allowOverlap="1" wp14:anchorId="3DAD381A" wp14:editId="394E02E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快取圖案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2E25E2A9" id="_x5feb__x53d6__x5716__x6848__x0020_622" o:spid="_x0000_s1026" style="position:absolute;margin-left:0;margin-top:0;width:561.35pt;height:742.95pt;z-index:-25165772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B072E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0" allowOverlap="1" wp14:anchorId="00D2405F" wp14:editId="1CFC37E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32295" cy="3677285"/>
                    <wp:effectExtent l="0" t="4445" r="1270" b="0"/>
                    <wp:wrapNone/>
                    <wp:docPr id="15" name="矩形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32295" cy="367728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19"/>
                                </w:tblGrid>
                                <w:tr w:rsidR="00EC5238" w14:paraId="7ADDDCB9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4520154C" w14:textId="77777777" w:rsidR="00EC5238" w:rsidRDefault="00EC5238">
                                      <w:pPr>
                                        <w:pStyle w:val="af5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EC5238" w14:paraId="69BC98C1" w14:textId="77777777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14:paraId="2C69966D" w14:textId="77777777" w:rsidR="00EC5238" w:rsidRPr="005A6CA9" w:rsidRDefault="000417DE" w:rsidP="00B23351">
                                      <w:pPr>
                                        <w:pStyle w:val="af5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-587615054"/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ED5612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DEH   </w:t>
                                          </w:r>
                                          <w:r w:rsidR="00B23351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Audio</w:t>
                                          </w:r>
                                          <w:r w:rsidR="00ED5612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                                                        </w:t>
                                          </w:r>
                                          <w:r w:rsidR="00ED5612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文史脈流無線行動文化資產</w:t>
                                          </w:r>
                                          <w:r w:rsidR="00B23351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音訊</w:t>
                                          </w:r>
                                          <w:r w:rsidR="00ED5612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上傳系統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EC5238" w14:paraId="59AA3FFD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033D170F" w14:textId="77777777" w:rsidR="00EC5238" w:rsidRPr="00CE4357" w:rsidRDefault="00EC5238">
                                      <w:pPr>
                                        <w:pStyle w:val="af5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EC5238" w14:paraId="1DBDDC4C" w14:textId="77777777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14:paraId="7365A6D3" w14:textId="77777777" w:rsidR="00EC5238" w:rsidRDefault="000417DE" w:rsidP="003D4CF2">
                                      <w:pPr>
                                        <w:pStyle w:val="af5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2079168888"/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EC5238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使用手冊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17B91BF7" w14:textId="77777777" w:rsidR="00EC5238" w:rsidRDefault="00EC5238"/>
                              <w:p w14:paraId="337289BB" w14:textId="77777777" w:rsidR="00CE4357" w:rsidRDefault="00CE4357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00D2405F" id="_x77e9__x5f62__x0020_619" o:spid="_x0000_s1026" style="position:absolute;margin-left:0;margin-top:0;width:545.85pt;height:289.55pt;z-index:251656704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19"/>
                          </w:tblGrid>
                          <w:tr w:rsidR="00EC5238" w14:paraId="7ADDDCB9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4520154C" w14:textId="77777777" w:rsidR="00EC5238" w:rsidRDefault="00EC5238">
                                <w:pPr>
                                  <w:pStyle w:val="af5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EC5238" w14:paraId="69BC98C1" w14:textId="77777777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14:paraId="2C69966D" w14:textId="77777777" w:rsidR="00EC5238" w:rsidRPr="005A6CA9" w:rsidRDefault="000417DE" w:rsidP="00B23351">
                                <w:pPr>
                                  <w:pStyle w:val="af5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-587615054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D5612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DEH   </w:t>
                                    </w:r>
                                    <w:r w:rsidR="00B23351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Audio</w:t>
                                    </w:r>
                                    <w:r w:rsidR="00ED5612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                                                        </w:t>
                                    </w:r>
                                    <w:r w:rsidR="00ED5612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文史脈流無線行動文化資產</w:t>
                                    </w:r>
                                    <w:r w:rsidR="00B23351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音訊</w:t>
                                    </w:r>
                                    <w:r w:rsidR="00ED5612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上傳系統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EC5238" w14:paraId="59AA3FFD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033D170F" w14:textId="77777777" w:rsidR="00EC5238" w:rsidRPr="00CE4357" w:rsidRDefault="00EC5238">
                                <w:pPr>
                                  <w:pStyle w:val="af5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EC5238" w14:paraId="1DBDDC4C" w14:textId="77777777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14:paraId="7365A6D3" w14:textId="77777777" w:rsidR="00EC5238" w:rsidRDefault="000417DE" w:rsidP="003D4CF2">
                                <w:pPr>
                                  <w:pStyle w:val="af5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207916888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C5238">
                                      <w:rPr>
                                        <w:sz w:val="36"/>
                                        <w:szCs w:val="36"/>
                                      </w:rPr>
                                      <w:t>使用手冊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17B91BF7" w14:textId="77777777" w:rsidR="00EC5238" w:rsidRDefault="00EC5238"/>
                        <w:p w14:paraId="337289BB" w14:textId="77777777" w:rsidR="00CE4357" w:rsidRDefault="00CE4357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B072E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0" allowOverlap="1" wp14:anchorId="12FA80E1" wp14:editId="2F2EE76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760085" cy="1268095"/>
                    <wp:effectExtent l="0" t="0" r="0" b="3810"/>
                    <wp:wrapNone/>
                    <wp:docPr id="16" name="矩形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60085" cy="126809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14:paraId="314D7E59" w14:textId="77777777" w:rsidR="00EC5238" w:rsidRDefault="000417DE">
                                <w:pPr>
                                  <w:pStyle w:val="af5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-328366300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C5238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多媒體網路實驗室</w:t>
                                    </w:r>
                                  </w:sdtContent>
                                </w:sdt>
                              </w:p>
                              <w:p w14:paraId="04F4FC2B" w14:textId="77777777" w:rsidR="00EC5238" w:rsidRDefault="00EC5238">
                                <w:pPr>
                                  <w:pStyle w:val="af5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14:paraId="457ABD4F" w14:textId="77777777" w:rsidR="00EC5238" w:rsidRDefault="000417DE">
                                <w:pPr>
                                  <w:pStyle w:val="af5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-552845301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7-01-06T00:00:00Z">
                                      <w:dateFormat w:val="yyyy年M月d日"/>
                                      <w:lid w:val="zh-TW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384ADC">
                                      <w:rPr>
                                        <w:rFonts w:hint="eastAsia"/>
                                      </w:rPr>
                                      <w:t>201</w:t>
                                    </w:r>
                                    <w:r w:rsidR="00384ADC">
                                      <w:t>7</w:t>
                                    </w:r>
                                    <w:r w:rsidR="00EC5238">
                                      <w:rPr>
                                        <w:rFonts w:hint="eastAsia"/>
                                      </w:rPr>
                                      <w:t>年</w:t>
                                    </w:r>
                                    <w:r w:rsidR="00EC5238">
                                      <w:rPr>
                                        <w:rFonts w:hint="eastAsia"/>
                                      </w:rPr>
                                      <w:t>1</w:t>
                                    </w:r>
                                    <w:r w:rsidR="00EC5238">
                                      <w:rPr>
                                        <w:rFonts w:hint="eastAsia"/>
                                      </w:rPr>
                                      <w:t>月</w:t>
                                    </w:r>
                                    <w:r w:rsidR="00EC5238">
                                      <w:t>6</w:t>
                                    </w:r>
                                    <w:r w:rsidR="00EC5238">
                                      <w:rPr>
                                        <w:rFonts w:hint="eastAsia"/>
                                      </w:rPr>
                                      <w:t>日</w:t>
                                    </w:r>
                                  </w:sdtContent>
                                </w:sdt>
                              </w:p>
                              <w:p w14:paraId="10BD68AD" w14:textId="77777777" w:rsidR="00EC5238" w:rsidRDefault="00EC5238">
                                <w:pPr>
                                  <w:pStyle w:val="af5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zh-TW"/>
                                  </w:rPr>
                                  <w:t>撰寫人</w:t>
                                </w:r>
                                <w:r>
                                  <w:rPr>
                                    <w:lang w:val="zh-TW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155172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23351">
                                      <w:t>梁德澤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12FA80E1" id="_x77e9__x5f62__x0020_618" o:spid="_x0000_s1027" style="position:absolute;margin-left:0;margin-top:0;width:453.55pt;height:99.85pt;z-index:251655680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" o:allowincell="f" filled="f" stroked="f" strokeweight=".25pt">
                    <v:textbox style="mso-fit-shape-to-text:t" inset=",18pt,,18pt">
                      <w:txbxContent>
                        <w:p w14:paraId="314D7E59" w14:textId="77777777" w:rsidR="00EC5238" w:rsidRDefault="006F09DA">
                          <w:pPr>
                            <w:pStyle w:val="af5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-328366300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C5238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多媒體網路實驗室</w:t>
                              </w:r>
                            </w:sdtContent>
                          </w:sdt>
                        </w:p>
                        <w:p w14:paraId="04F4FC2B" w14:textId="77777777" w:rsidR="00EC5238" w:rsidRDefault="00EC5238">
                          <w:pPr>
                            <w:pStyle w:val="af5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14:paraId="457ABD4F" w14:textId="77777777" w:rsidR="00EC5238" w:rsidRDefault="006F09DA">
                          <w:pPr>
                            <w:pStyle w:val="af5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-55284530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01-06T00:00:00Z">
                                <w:dateFormat w:val="yyyy年M月d日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84ADC">
                                <w:rPr>
                                  <w:rFonts w:hint="eastAsia"/>
                                </w:rPr>
                                <w:t>201</w:t>
                              </w:r>
                              <w:r w:rsidR="00384ADC">
                                <w:t>7</w:t>
                              </w:r>
                              <w:r w:rsidR="00EC5238">
                                <w:rPr>
                                  <w:rFonts w:hint="eastAsia"/>
                                </w:rPr>
                                <w:t>年</w:t>
                              </w:r>
                              <w:r w:rsidR="00EC5238">
                                <w:rPr>
                                  <w:rFonts w:hint="eastAsia"/>
                                </w:rPr>
                                <w:t>1</w:t>
                              </w:r>
                              <w:r w:rsidR="00EC5238">
                                <w:rPr>
                                  <w:rFonts w:hint="eastAsia"/>
                                </w:rPr>
                                <w:t>月</w:t>
                              </w:r>
                              <w:r w:rsidR="00EC5238">
                                <w:t>6</w:t>
                              </w:r>
                              <w:r w:rsidR="00EC5238">
                                <w:rPr>
                                  <w:rFonts w:hint="eastAsia"/>
                                </w:rPr>
                                <w:t>日</w:t>
                              </w:r>
                            </w:sdtContent>
                          </w:sdt>
                        </w:p>
                        <w:p w14:paraId="10BD68AD" w14:textId="77777777" w:rsidR="00EC5238" w:rsidRDefault="00EC5238">
                          <w:pPr>
                            <w:pStyle w:val="af5"/>
                            <w:spacing w:line="276" w:lineRule="auto"/>
                            <w:jc w:val="center"/>
                          </w:pPr>
                          <w:r>
                            <w:rPr>
                              <w:lang w:val="zh-TW"/>
                            </w:rPr>
                            <w:t>撰寫人</w:t>
                          </w:r>
                          <w:r>
                            <w:rPr>
                              <w:lang w:val="zh-TW"/>
                            </w:rPr>
                            <w:t xml:space="preserve">: </w:t>
                          </w:r>
                          <w:sdt>
                            <w:sdtPr>
                              <w:id w:val="155172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23351">
                                <w:t>梁德澤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B072EA">
            <w:br w:type="page"/>
          </w:r>
        </w:sdtContent>
      </w:sdt>
    </w:p>
    <w:p w14:paraId="500D8789" w14:textId="77777777" w:rsidR="00A460B9" w:rsidRDefault="000417DE">
      <w:pPr>
        <w:pStyle w:val="a4"/>
        <w:rPr>
          <w:smallCaps w:val="0"/>
        </w:rPr>
      </w:pPr>
      <w:sdt>
        <w:sdtPr>
          <w:rPr>
            <w:smallCaps w:val="0"/>
          </w:rPr>
          <w:alias w:val="標題"/>
          <w:tag w:val="標題"/>
          <w:id w:val="11808329"/>
          <w:placeholder>
            <w:docPart w:val="C409DD28D369434BA71F3320AFFEA3CF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B23351">
            <w:rPr>
              <w:rFonts w:hint="eastAsia"/>
              <w:smallCaps w:val="0"/>
            </w:rPr>
            <w:t xml:space="preserve">DEH   Audio                                                         </w:t>
          </w:r>
          <w:r w:rsidR="00B23351">
            <w:rPr>
              <w:rFonts w:hint="eastAsia"/>
              <w:smallCaps w:val="0"/>
            </w:rPr>
            <w:t>文史脈流無線行動文化資產音訊上傳系統</w:t>
          </w:r>
        </w:sdtContent>
      </w:sdt>
    </w:p>
    <w:p w14:paraId="3215705B" w14:textId="77777777" w:rsidR="00A460B9" w:rsidRDefault="000417DE">
      <w:pPr>
        <w:pStyle w:val="a6"/>
      </w:pPr>
      <w:sdt>
        <w:sdtPr>
          <w:alias w:val="副標題"/>
          <w:tag w:val="副標題"/>
          <w:id w:val="11808339"/>
          <w:placeholder>
            <w:docPart w:val="1EE18C5BDA5B4CA297C2E539C7D02B04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3D4CF2">
            <w:rPr>
              <w:rFonts w:hint="eastAsia"/>
            </w:rPr>
            <w:t>使用手冊</w:t>
          </w:r>
        </w:sdtContent>
      </w:sdt>
    </w:p>
    <w:sdt>
      <w:sdtPr>
        <w:rPr>
          <w:rFonts w:asciiTheme="minorHAnsi" w:eastAsiaTheme="minorEastAsia" w:hAnsiTheme="minorHAnsi" w:cs="Times New Roman"/>
          <w:color w:val="000000" w:themeColor="text1"/>
          <w:sz w:val="22"/>
          <w:szCs w:val="20"/>
          <w:lang w:val="zh-TW"/>
        </w:rPr>
        <w:id w:val="-1971350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8427E0" w14:textId="77777777" w:rsidR="0048566C" w:rsidRDefault="0048566C">
          <w:pPr>
            <w:pStyle w:val="afe"/>
          </w:pPr>
          <w:r>
            <w:rPr>
              <w:lang w:val="zh-TW"/>
            </w:rPr>
            <w:t>目錄</w:t>
          </w:r>
        </w:p>
        <w:p w14:paraId="17FAADE5" w14:textId="77777777" w:rsidR="0048566C" w:rsidRDefault="0048566C">
          <w:pPr>
            <w:pStyle w:val="11"/>
            <w:rPr>
              <w:rFonts w:cstheme="minorBidi"/>
              <w:smallCaps w:val="0"/>
              <w:noProof/>
              <w:color w:val="auto"/>
              <w:kern w:val="2"/>
              <w:sz w:val="24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976460" w:history="1">
            <w:r w:rsidRPr="008E4824">
              <w:rPr>
                <w:rStyle w:val="aff"/>
                <w:rFonts w:hint="eastAsia"/>
                <w:noProof/>
              </w:rPr>
              <w:t>系統介紹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_Toc446976460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DE4DD" w14:textId="77777777" w:rsidR="0048566C" w:rsidRDefault="000417DE">
          <w:pPr>
            <w:pStyle w:val="22"/>
            <w:rPr>
              <w:rFonts w:cstheme="minorBidi"/>
              <w:smallCaps w:val="0"/>
              <w:noProof/>
              <w:color w:val="auto"/>
              <w:kern w:val="2"/>
              <w:sz w:val="24"/>
              <w:szCs w:val="22"/>
            </w:rPr>
          </w:pPr>
          <w:hyperlink w:anchor="_Toc446976461" w:history="1">
            <w:r w:rsidR="0048566C" w:rsidRPr="008E4824">
              <w:rPr>
                <w:rStyle w:val="aff"/>
                <w:rFonts w:hint="eastAsia"/>
                <w:noProof/>
              </w:rPr>
              <w:t>系統描述</w:t>
            </w:r>
            <w:r w:rsidR="0048566C">
              <w:rPr>
                <w:noProof/>
                <w:webHidden/>
              </w:rPr>
              <w:tab/>
            </w:r>
            <w:r w:rsidR="0048566C">
              <w:rPr>
                <w:noProof/>
                <w:webHidden/>
              </w:rPr>
              <w:fldChar w:fldCharType="begin"/>
            </w:r>
            <w:r w:rsidR="0048566C">
              <w:rPr>
                <w:noProof/>
                <w:webHidden/>
              </w:rPr>
              <w:instrText xml:space="preserve"> PAGEREF _Toc446976461 \h </w:instrText>
            </w:r>
            <w:r w:rsidR="0048566C">
              <w:rPr>
                <w:noProof/>
                <w:webHidden/>
              </w:rPr>
            </w:r>
            <w:r w:rsidR="0048566C">
              <w:rPr>
                <w:noProof/>
                <w:webHidden/>
              </w:rPr>
              <w:fldChar w:fldCharType="separate"/>
            </w:r>
            <w:r w:rsidR="0048566C">
              <w:rPr>
                <w:noProof/>
                <w:webHidden/>
              </w:rPr>
              <w:t>2</w:t>
            </w:r>
            <w:r w:rsidR="0048566C">
              <w:rPr>
                <w:noProof/>
                <w:webHidden/>
              </w:rPr>
              <w:fldChar w:fldCharType="end"/>
            </w:r>
          </w:hyperlink>
        </w:p>
        <w:p w14:paraId="6F71AE60" w14:textId="77777777" w:rsidR="0048566C" w:rsidRDefault="000417DE">
          <w:pPr>
            <w:pStyle w:val="22"/>
            <w:rPr>
              <w:rFonts w:cstheme="minorBidi"/>
              <w:smallCaps w:val="0"/>
              <w:noProof/>
              <w:color w:val="auto"/>
              <w:kern w:val="2"/>
              <w:sz w:val="24"/>
              <w:szCs w:val="22"/>
            </w:rPr>
          </w:pPr>
          <w:hyperlink w:anchor="_Toc446976462" w:history="1">
            <w:r w:rsidR="0048566C" w:rsidRPr="008E4824">
              <w:rPr>
                <w:rStyle w:val="aff"/>
                <w:rFonts w:hint="eastAsia"/>
                <w:noProof/>
              </w:rPr>
              <w:t>系統使用流程與情境</w:t>
            </w:r>
            <w:r w:rsidR="0048566C">
              <w:rPr>
                <w:noProof/>
                <w:webHidden/>
              </w:rPr>
              <w:tab/>
            </w:r>
            <w:r w:rsidR="0048566C">
              <w:rPr>
                <w:noProof/>
                <w:webHidden/>
              </w:rPr>
              <w:fldChar w:fldCharType="begin"/>
            </w:r>
            <w:r w:rsidR="0048566C">
              <w:rPr>
                <w:noProof/>
                <w:webHidden/>
              </w:rPr>
              <w:instrText xml:space="preserve"> PAGEREF _Toc446976462 \h </w:instrText>
            </w:r>
            <w:r w:rsidR="0048566C">
              <w:rPr>
                <w:noProof/>
                <w:webHidden/>
              </w:rPr>
            </w:r>
            <w:r w:rsidR="0048566C">
              <w:rPr>
                <w:noProof/>
                <w:webHidden/>
              </w:rPr>
              <w:fldChar w:fldCharType="separate"/>
            </w:r>
            <w:r w:rsidR="0048566C">
              <w:rPr>
                <w:noProof/>
                <w:webHidden/>
              </w:rPr>
              <w:t>2</w:t>
            </w:r>
            <w:r w:rsidR="0048566C">
              <w:rPr>
                <w:noProof/>
                <w:webHidden/>
              </w:rPr>
              <w:fldChar w:fldCharType="end"/>
            </w:r>
          </w:hyperlink>
        </w:p>
        <w:p w14:paraId="773B8CA3" w14:textId="77777777" w:rsidR="0048566C" w:rsidRDefault="000417DE">
          <w:pPr>
            <w:pStyle w:val="22"/>
            <w:rPr>
              <w:rFonts w:cstheme="minorBidi"/>
              <w:smallCaps w:val="0"/>
              <w:noProof/>
              <w:color w:val="auto"/>
              <w:kern w:val="2"/>
              <w:sz w:val="24"/>
              <w:szCs w:val="22"/>
            </w:rPr>
          </w:pPr>
          <w:hyperlink w:anchor="_Toc446976463" w:history="1">
            <w:r w:rsidR="0048566C" w:rsidRPr="008E4824">
              <w:rPr>
                <w:rStyle w:val="aff"/>
                <w:rFonts w:hint="eastAsia"/>
                <w:noProof/>
              </w:rPr>
              <w:t>系統功能</w:t>
            </w:r>
            <w:r w:rsidR="0048566C">
              <w:rPr>
                <w:noProof/>
                <w:webHidden/>
              </w:rPr>
              <w:tab/>
            </w:r>
            <w:r w:rsidR="0048566C">
              <w:rPr>
                <w:noProof/>
                <w:webHidden/>
              </w:rPr>
              <w:fldChar w:fldCharType="begin"/>
            </w:r>
            <w:r w:rsidR="0048566C">
              <w:rPr>
                <w:noProof/>
                <w:webHidden/>
              </w:rPr>
              <w:instrText xml:space="preserve"> PAGEREF _Toc446976463 \h </w:instrText>
            </w:r>
            <w:r w:rsidR="0048566C">
              <w:rPr>
                <w:noProof/>
                <w:webHidden/>
              </w:rPr>
            </w:r>
            <w:r w:rsidR="0048566C">
              <w:rPr>
                <w:noProof/>
                <w:webHidden/>
              </w:rPr>
              <w:fldChar w:fldCharType="separate"/>
            </w:r>
            <w:r w:rsidR="0048566C">
              <w:rPr>
                <w:noProof/>
                <w:webHidden/>
              </w:rPr>
              <w:t>2</w:t>
            </w:r>
            <w:r w:rsidR="0048566C">
              <w:rPr>
                <w:noProof/>
                <w:webHidden/>
              </w:rPr>
              <w:fldChar w:fldCharType="end"/>
            </w:r>
          </w:hyperlink>
        </w:p>
        <w:p w14:paraId="428F3B7B" w14:textId="77777777" w:rsidR="0048566C" w:rsidRDefault="000417DE">
          <w:pPr>
            <w:pStyle w:val="22"/>
            <w:rPr>
              <w:rFonts w:cstheme="minorBidi"/>
              <w:smallCaps w:val="0"/>
              <w:noProof/>
              <w:color w:val="auto"/>
              <w:kern w:val="2"/>
              <w:sz w:val="24"/>
              <w:szCs w:val="22"/>
            </w:rPr>
          </w:pPr>
          <w:hyperlink w:anchor="_Toc446976466" w:history="1">
            <w:r w:rsidR="0048566C" w:rsidRPr="008E4824">
              <w:rPr>
                <w:rStyle w:val="aff"/>
                <w:rFonts w:hint="eastAsia"/>
                <w:noProof/>
              </w:rPr>
              <w:t>系統安裝環境</w:t>
            </w:r>
            <w:r w:rsidR="0048566C">
              <w:rPr>
                <w:noProof/>
                <w:webHidden/>
              </w:rPr>
              <w:tab/>
            </w:r>
            <w:r w:rsidR="0048566C">
              <w:rPr>
                <w:noProof/>
                <w:webHidden/>
              </w:rPr>
              <w:fldChar w:fldCharType="begin"/>
            </w:r>
            <w:r w:rsidR="0048566C">
              <w:rPr>
                <w:noProof/>
                <w:webHidden/>
              </w:rPr>
              <w:instrText xml:space="preserve"> PAGEREF _Toc446976466 \h </w:instrText>
            </w:r>
            <w:r w:rsidR="0048566C">
              <w:rPr>
                <w:noProof/>
                <w:webHidden/>
              </w:rPr>
            </w:r>
            <w:r w:rsidR="0048566C">
              <w:rPr>
                <w:noProof/>
                <w:webHidden/>
              </w:rPr>
              <w:fldChar w:fldCharType="separate"/>
            </w:r>
            <w:r w:rsidR="0048566C">
              <w:rPr>
                <w:noProof/>
                <w:webHidden/>
              </w:rPr>
              <w:t>3</w:t>
            </w:r>
            <w:r w:rsidR="0048566C">
              <w:rPr>
                <w:noProof/>
                <w:webHidden/>
              </w:rPr>
              <w:fldChar w:fldCharType="end"/>
            </w:r>
          </w:hyperlink>
        </w:p>
        <w:p w14:paraId="0BE9B7AD" w14:textId="77777777" w:rsidR="0048566C" w:rsidRDefault="000417DE">
          <w:pPr>
            <w:pStyle w:val="22"/>
            <w:rPr>
              <w:rFonts w:cstheme="minorBidi"/>
              <w:smallCaps w:val="0"/>
              <w:noProof/>
              <w:color w:val="auto"/>
              <w:kern w:val="2"/>
              <w:sz w:val="24"/>
              <w:szCs w:val="22"/>
            </w:rPr>
          </w:pPr>
          <w:hyperlink w:anchor="_Toc446976467" w:history="1">
            <w:r w:rsidR="0048566C" w:rsidRPr="008E4824">
              <w:rPr>
                <w:rStyle w:val="aff"/>
                <w:rFonts w:hint="eastAsia"/>
                <w:noProof/>
              </w:rPr>
              <w:t>系統安裝</w:t>
            </w:r>
            <w:r w:rsidR="0048566C">
              <w:rPr>
                <w:noProof/>
                <w:webHidden/>
              </w:rPr>
              <w:tab/>
            </w:r>
            <w:r w:rsidR="0048566C">
              <w:rPr>
                <w:noProof/>
                <w:webHidden/>
              </w:rPr>
              <w:fldChar w:fldCharType="begin"/>
            </w:r>
            <w:r w:rsidR="0048566C">
              <w:rPr>
                <w:noProof/>
                <w:webHidden/>
              </w:rPr>
              <w:instrText xml:space="preserve"> PAGEREF _Toc446976467 \h </w:instrText>
            </w:r>
            <w:r w:rsidR="0048566C">
              <w:rPr>
                <w:noProof/>
                <w:webHidden/>
              </w:rPr>
            </w:r>
            <w:r w:rsidR="0048566C">
              <w:rPr>
                <w:noProof/>
                <w:webHidden/>
              </w:rPr>
              <w:fldChar w:fldCharType="separate"/>
            </w:r>
            <w:r w:rsidR="0048566C">
              <w:rPr>
                <w:noProof/>
                <w:webHidden/>
              </w:rPr>
              <w:t>3</w:t>
            </w:r>
            <w:r w:rsidR="0048566C">
              <w:rPr>
                <w:noProof/>
                <w:webHidden/>
              </w:rPr>
              <w:fldChar w:fldCharType="end"/>
            </w:r>
          </w:hyperlink>
        </w:p>
        <w:p w14:paraId="20382118" w14:textId="77777777" w:rsidR="0048566C" w:rsidRDefault="000417DE">
          <w:pPr>
            <w:pStyle w:val="22"/>
            <w:rPr>
              <w:rFonts w:cstheme="minorBidi"/>
              <w:smallCaps w:val="0"/>
              <w:noProof/>
              <w:color w:val="auto"/>
              <w:kern w:val="2"/>
              <w:sz w:val="24"/>
              <w:szCs w:val="22"/>
            </w:rPr>
          </w:pPr>
          <w:hyperlink w:anchor="_Toc446976468" w:history="1">
            <w:r w:rsidR="0048566C" w:rsidRPr="008E4824">
              <w:rPr>
                <w:rStyle w:val="aff"/>
                <w:rFonts w:hint="eastAsia"/>
                <w:noProof/>
              </w:rPr>
              <w:t>系統架構</w:t>
            </w:r>
            <w:r w:rsidR="0048566C">
              <w:rPr>
                <w:noProof/>
                <w:webHidden/>
              </w:rPr>
              <w:tab/>
            </w:r>
            <w:r w:rsidR="0048566C">
              <w:rPr>
                <w:noProof/>
                <w:webHidden/>
              </w:rPr>
              <w:fldChar w:fldCharType="begin"/>
            </w:r>
            <w:r w:rsidR="0048566C">
              <w:rPr>
                <w:noProof/>
                <w:webHidden/>
              </w:rPr>
              <w:instrText xml:space="preserve"> PAGEREF _Toc446976468 \h </w:instrText>
            </w:r>
            <w:r w:rsidR="0048566C">
              <w:rPr>
                <w:noProof/>
                <w:webHidden/>
              </w:rPr>
            </w:r>
            <w:r w:rsidR="0048566C">
              <w:rPr>
                <w:noProof/>
                <w:webHidden/>
              </w:rPr>
              <w:fldChar w:fldCharType="separate"/>
            </w:r>
            <w:r w:rsidR="0048566C">
              <w:rPr>
                <w:noProof/>
                <w:webHidden/>
              </w:rPr>
              <w:t>3</w:t>
            </w:r>
            <w:r w:rsidR="0048566C">
              <w:rPr>
                <w:noProof/>
                <w:webHidden/>
              </w:rPr>
              <w:fldChar w:fldCharType="end"/>
            </w:r>
          </w:hyperlink>
        </w:p>
        <w:p w14:paraId="245A66DE" w14:textId="77777777" w:rsidR="0048566C" w:rsidRDefault="000417DE">
          <w:pPr>
            <w:pStyle w:val="11"/>
            <w:rPr>
              <w:rFonts w:cstheme="minorBidi"/>
              <w:smallCaps w:val="0"/>
              <w:noProof/>
              <w:color w:val="auto"/>
              <w:kern w:val="2"/>
              <w:sz w:val="24"/>
              <w:szCs w:val="22"/>
            </w:rPr>
          </w:pPr>
          <w:hyperlink w:anchor="_Toc446976469" w:history="1">
            <w:r w:rsidR="0048566C" w:rsidRPr="008E4824">
              <w:rPr>
                <w:rStyle w:val="aff"/>
                <w:rFonts w:hint="eastAsia"/>
                <w:noProof/>
              </w:rPr>
              <w:t>系統功能介紹</w:t>
            </w:r>
            <w:r w:rsidR="0048566C">
              <w:rPr>
                <w:noProof/>
                <w:webHidden/>
              </w:rPr>
              <w:tab/>
            </w:r>
            <w:r w:rsidR="0048566C">
              <w:rPr>
                <w:noProof/>
                <w:webHidden/>
              </w:rPr>
              <w:fldChar w:fldCharType="begin"/>
            </w:r>
            <w:r w:rsidR="0048566C">
              <w:rPr>
                <w:noProof/>
                <w:webHidden/>
              </w:rPr>
              <w:instrText xml:space="preserve"> PAGEREF _Toc446976469 \h </w:instrText>
            </w:r>
            <w:r w:rsidR="0048566C">
              <w:rPr>
                <w:noProof/>
                <w:webHidden/>
              </w:rPr>
            </w:r>
            <w:r w:rsidR="0048566C">
              <w:rPr>
                <w:noProof/>
                <w:webHidden/>
              </w:rPr>
              <w:fldChar w:fldCharType="separate"/>
            </w:r>
            <w:r w:rsidR="0048566C">
              <w:rPr>
                <w:noProof/>
                <w:webHidden/>
              </w:rPr>
              <w:t>4</w:t>
            </w:r>
            <w:r w:rsidR="0048566C">
              <w:rPr>
                <w:noProof/>
                <w:webHidden/>
              </w:rPr>
              <w:fldChar w:fldCharType="end"/>
            </w:r>
          </w:hyperlink>
        </w:p>
        <w:p w14:paraId="3B2921A0" w14:textId="35FE2BE1" w:rsidR="0048566C" w:rsidRDefault="000417DE" w:rsidP="0048566C">
          <w:pPr>
            <w:pStyle w:val="22"/>
            <w:tabs>
              <w:tab w:val="left" w:pos="440"/>
            </w:tabs>
            <w:rPr>
              <w:noProof/>
            </w:rPr>
          </w:pPr>
          <w:hyperlink w:anchor="_Toc446976470" w:history="1">
            <w:r w:rsidR="0048566C" w:rsidRPr="008E4824">
              <w:rPr>
                <w:rStyle w:val="aff"/>
                <w:noProof/>
              </w:rPr>
              <w:t>1.</w:t>
            </w:r>
            <w:r w:rsidR="0048566C">
              <w:rPr>
                <w:rFonts w:cstheme="minorBidi"/>
                <w:smallCaps w:val="0"/>
                <w:noProof/>
                <w:color w:val="auto"/>
                <w:kern w:val="2"/>
                <w:sz w:val="24"/>
                <w:szCs w:val="22"/>
              </w:rPr>
              <w:tab/>
            </w:r>
            <w:r w:rsidR="0048566C">
              <w:rPr>
                <w:rFonts w:cstheme="minorBidi" w:hint="eastAsia"/>
                <w:smallCaps w:val="0"/>
                <w:noProof/>
                <w:color w:val="auto"/>
                <w:kern w:val="2"/>
                <w:sz w:val="24"/>
                <w:szCs w:val="22"/>
              </w:rPr>
              <w:t>啟動</w:t>
            </w:r>
            <w:r w:rsidR="0048566C">
              <w:rPr>
                <w:rFonts w:cstheme="minorBidi" w:hint="eastAsia"/>
                <w:smallCaps w:val="0"/>
                <w:noProof/>
                <w:color w:val="auto"/>
                <w:kern w:val="2"/>
                <w:sz w:val="24"/>
                <w:szCs w:val="22"/>
              </w:rPr>
              <w:t>APP</w:t>
            </w:r>
            <w:r w:rsidR="0048566C">
              <w:rPr>
                <w:noProof/>
                <w:webHidden/>
              </w:rPr>
              <w:tab/>
            </w:r>
          </w:hyperlink>
          <w:r w:rsidR="00313069">
            <w:rPr>
              <w:noProof/>
            </w:rPr>
            <w:t>4</w:t>
          </w:r>
        </w:p>
        <w:p w14:paraId="6B50B1AF" w14:textId="72266A55" w:rsidR="00313069" w:rsidRPr="00313069" w:rsidRDefault="00313069" w:rsidP="00313069">
          <w:pPr>
            <w:pStyle w:val="22"/>
            <w:tabs>
              <w:tab w:val="left" w:pos="440"/>
            </w:tabs>
            <w:rPr>
              <w:rFonts w:hint="eastAsia"/>
              <w:noProof/>
            </w:rPr>
          </w:pPr>
          <w:hyperlink w:anchor="_Toc446976475" w:history="1">
            <w:r>
              <w:rPr>
                <w:rStyle w:val="aff"/>
                <w:noProof/>
              </w:rPr>
              <w:t>2</w:t>
            </w:r>
            <w:r w:rsidRPr="008E4824">
              <w:rPr>
                <w:rStyle w:val="aff"/>
                <w:noProof/>
              </w:rPr>
              <w:t>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4"/>
                <w:szCs w:val="22"/>
              </w:rPr>
              <w:tab/>
            </w:r>
            <w:r>
              <w:rPr>
                <w:rStyle w:val="aff"/>
                <w:rFonts w:hint="eastAsia"/>
                <w:noProof/>
              </w:rPr>
              <w:t>使用者登入</w:t>
            </w:r>
            <w:r>
              <w:rPr>
                <w:noProof/>
                <w:webHidden/>
              </w:rPr>
              <w:tab/>
            </w:r>
          </w:hyperlink>
          <w:r>
            <w:rPr>
              <w:noProof/>
            </w:rPr>
            <w:t>4</w:t>
          </w:r>
        </w:p>
        <w:p w14:paraId="33FBBBD6" w14:textId="772DF0B0" w:rsidR="0048566C" w:rsidRDefault="000417DE" w:rsidP="0048566C">
          <w:pPr>
            <w:pStyle w:val="22"/>
            <w:tabs>
              <w:tab w:val="left" w:pos="440"/>
            </w:tabs>
            <w:rPr>
              <w:rFonts w:cstheme="minorBidi"/>
              <w:smallCaps w:val="0"/>
              <w:noProof/>
              <w:color w:val="auto"/>
              <w:kern w:val="2"/>
              <w:sz w:val="24"/>
              <w:szCs w:val="22"/>
            </w:rPr>
          </w:pPr>
          <w:hyperlink w:anchor="_Toc446976474" w:history="1">
            <w:r w:rsidR="00313069">
              <w:rPr>
                <w:rStyle w:val="aff"/>
                <w:noProof/>
              </w:rPr>
              <w:t>3</w:t>
            </w:r>
            <w:r w:rsidR="0048566C" w:rsidRPr="008E4824">
              <w:rPr>
                <w:rStyle w:val="aff"/>
                <w:noProof/>
              </w:rPr>
              <w:t>.</w:t>
            </w:r>
            <w:r w:rsidR="0048566C">
              <w:rPr>
                <w:rFonts w:cstheme="minorBidi"/>
                <w:smallCaps w:val="0"/>
                <w:noProof/>
                <w:color w:val="auto"/>
                <w:kern w:val="2"/>
                <w:sz w:val="24"/>
                <w:szCs w:val="22"/>
              </w:rPr>
              <w:tab/>
            </w:r>
            <w:r w:rsidR="0048566C">
              <w:rPr>
                <w:rStyle w:val="aff"/>
                <w:rFonts w:hint="eastAsia"/>
                <w:noProof/>
              </w:rPr>
              <w:t>主頁</w:t>
            </w:r>
            <w:r w:rsidR="0048566C">
              <w:rPr>
                <w:rStyle w:val="aff"/>
                <w:rFonts w:hint="eastAsia"/>
                <w:noProof/>
              </w:rPr>
              <w:t>面</w:t>
            </w:r>
            <w:r w:rsidR="0048566C">
              <w:rPr>
                <w:noProof/>
                <w:webHidden/>
              </w:rPr>
              <w:tab/>
            </w:r>
          </w:hyperlink>
          <w:r w:rsidR="00313069">
            <w:rPr>
              <w:noProof/>
            </w:rPr>
            <w:t>5</w:t>
          </w:r>
        </w:p>
        <w:p w14:paraId="518A54A4" w14:textId="71D03A05" w:rsidR="0048566C" w:rsidRDefault="000417DE" w:rsidP="0048566C">
          <w:pPr>
            <w:pStyle w:val="22"/>
            <w:tabs>
              <w:tab w:val="left" w:pos="440"/>
            </w:tabs>
            <w:rPr>
              <w:noProof/>
            </w:rPr>
          </w:pPr>
          <w:hyperlink w:anchor="_Toc446976475" w:history="1">
            <w:r w:rsidR="00313069">
              <w:rPr>
                <w:rStyle w:val="aff"/>
                <w:rFonts w:hint="eastAsia"/>
                <w:noProof/>
              </w:rPr>
              <w:t>4</w:t>
            </w:r>
            <w:r w:rsidR="0048566C">
              <w:rPr>
                <w:rStyle w:val="aff"/>
                <w:rFonts w:hint="eastAsia"/>
                <w:noProof/>
              </w:rPr>
              <w:t>.</w:t>
            </w:r>
            <w:r w:rsidR="0048566C">
              <w:rPr>
                <w:rFonts w:cstheme="minorBidi"/>
                <w:smallCaps w:val="0"/>
                <w:noProof/>
                <w:color w:val="auto"/>
                <w:kern w:val="2"/>
                <w:sz w:val="24"/>
                <w:szCs w:val="22"/>
              </w:rPr>
              <w:tab/>
            </w:r>
            <w:r w:rsidR="00313069">
              <w:rPr>
                <w:rStyle w:val="aff"/>
                <w:rFonts w:hint="eastAsia"/>
                <w:noProof/>
              </w:rPr>
              <w:t>製</w:t>
            </w:r>
            <w:r w:rsidR="00313069">
              <w:rPr>
                <w:rStyle w:val="aff"/>
                <w:noProof/>
              </w:rPr>
              <w:t>作</w:t>
            </w:r>
            <w:r w:rsidR="0048566C">
              <w:rPr>
                <w:rStyle w:val="aff"/>
                <w:rFonts w:hint="eastAsia"/>
                <w:noProof/>
              </w:rPr>
              <w:t>新景點</w:t>
            </w:r>
            <w:r w:rsidR="0048566C">
              <w:rPr>
                <w:noProof/>
                <w:webHidden/>
              </w:rPr>
              <w:tab/>
            </w:r>
          </w:hyperlink>
          <w:r w:rsidR="00313069">
            <w:rPr>
              <w:noProof/>
            </w:rPr>
            <w:t>6</w:t>
          </w:r>
        </w:p>
        <w:p w14:paraId="1B3E7F9B" w14:textId="705467CC" w:rsidR="00313069" w:rsidRPr="0048566C" w:rsidRDefault="00313069" w:rsidP="00313069">
          <w:pPr>
            <w:pStyle w:val="22"/>
            <w:tabs>
              <w:tab w:val="left" w:pos="440"/>
            </w:tabs>
            <w:rPr>
              <w:rFonts w:cstheme="minorBidi"/>
              <w:smallCaps w:val="0"/>
              <w:noProof/>
              <w:color w:val="auto"/>
              <w:kern w:val="2"/>
              <w:sz w:val="24"/>
              <w:szCs w:val="22"/>
            </w:rPr>
          </w:pPr>
          <w:r>
            <w:t>5</w:t>
          </w:r>
          <w:hyperlink w:anchor="_Toc446976475" w:history="1">
            <w:r>
              <w:rPr>
                <w:rStyle w:val="aff"/>
                <w:rFonts w:hint="eastAsia"/>
                <w:noProof/>
              </w:rPr>
              <w:t>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4"/>
                <w:szCs w:val="22"/>
              </w:rPr>
              <w:tab/>
            </w:r>
            <w:r>
              <w:rPr>
                <w:rStyle w:val="aff"/>
                <w:rFonts w:hint="eastAsia"/>
                <w:noProof/>
              </w:rPr>
              <w:t>編</w:t>
            </w:r>
            <w:r>
              <w:rPr>
                <w:rStyle w:val="aff"/>
                <w:noProof/>
              </w:rPr>
              <w:t>輯、刪除</w:t>
            </w:r>
            <w:r>
              <w:rPr>
                <w:rStyle w:val="aff"/>
                <w:rFonts w:hint="eastAsia"/>
                <w:noProof/>
              </w:rPr>
              <w:t>景點</w:t>
            </w:r>
            <w:r>
              <w:rPr>
                <w:noProof/>
                <w:webHidden/>
              </w:rPr>
              <w:tab/>
            </w:r>
          </w:hyperlink>
          <w:r>
            <w:rPr>
              <w:noProof/>
            </w:rPr>
            <w:t>8</w:t>
          </w:r>
        </w:p>
        <w:p w14:paraId="0FB1FC2F" w14:textId="7D4C4EB3" w:rsidR="00313069" w:rsidRPr="00313069" w:rsidRDefault="00313069" w:rsidP="00313069">
          <w:pPr>
            <w:pStyle w:val="22"/>
            <w:tabs>
              <w:tab w:val="left" w:pos="440"/>
            </w:tabs>
            <w:rPr>
              <w:rFonts w:cstheme="minorBidi" w:hint="eastAsia"/>
              <w:smallCaps w:val="0"/>
              <w:noProof/>
              <w:color w:val="auto"/>
              <w:kern w:val="2"/>
              <w:sz w:val="24"/>
              <w:szCs w:val="22"/>
            </w:rPr>
          </w:pPr>
          <w:r>
            <w:t>6</w:t>
          </w:r>
          <w:hyperlink w:anchor="_Toc446976475" w:history="1">
            <w:r>
              <w:rPr>
                <w:rStyle w:val="aff"/>
                <w:rFonts w:hint="eastAsia"/>
                <w:noProof/>
              </w:rPr>
              <w:t>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4"/>
                <w:szCs w:val="22"/>
              </w:rPr>
              <w:tab/>
            </w:r>
            <w:r>
              <w:rPr>
                <w:rStyle w:val="aff"/>
                <w:rFonts w:hint="eastAsia"/>
                <w:noProof/>
              </w:rPr>
              <w:t>上傳</w:t>
            </w:r>
            <w:r>
              <w:rPr>
                <w:rStyle w:val="aff"/>
                <w:rFonts w:hint="eastAsia"/>
                <w:noProof/>
              </w:rPr>
              <w:t>景點</w:t>
            </w:r>
            <w:r>
              <w:rPr>
                <w:noProof/>
                <w:webHidden/>
              </w:rPr>
              <w:tab/>
            </w:r>
          </w:hyperlink>
          <w:r>
            <w:rPr>
              <w:noProof/>
            </w:rPr>
            <w:t>8</w:t>
          </w:r>
        </w:p>
        <w:p w14:paraId="42DDEF3F" w14:textId="77777777" w:rsidR="0048566C" w:rsidRDefault="000417DE">
          <w:pPr>
            <w:pStyle w:val="11"/>
            <w:rPr>
              <w:rFonts w:cstheme="minorBidi"/>
              <w:smallCaps w:val="0"/>
              <w:noProof/>
              <w:color w:val="auto"/>
              <w:kern w:val="2"/>
              <w:sz w:val="24"/>
              <w:szCs w:val="22"/>
            </w:rPr>
          </w:pPr>
          <w:hyperlink w:anchor="_Toc446976478" w:history="1">
            <w:r w:rsidR="0048566C" w:rsidRPr="008E4824">
              <w:rPr>
                <w:rStyle w:val="aff"/>
                <w:rFonts w:hint="eastAsia"/>
                <w:noProof/>
              </w:rPr>
              <w:t>問題排除</w:t>
            </w:r>
            <w:r w:rsidR="0048566C">
              <w:rPr>
                <w:noProof/>
                <w:webHidden/>
              </w:rPr>
              <w:tab/>
            </w:r>
          </w:hyperlink>
          <w:r w:rsidR="005F4CF2">
            <w:rPr>
              <w:noProof/>
            </w:rPr>
            <w:t>9</w:t>
          </w:r>
        </w:p>
        <w:p w14:paraId="57300B4B" w14:textId="625FAACC" w:rsidR="0048566C" w:rsidRDefault="000417DE">
          <w:pPr>
            <w:pStyle w:val="22"/>
            <w:rPr>
              <w:rFonts w:cstheme="minorBidi"/>
              <w:smallCaps w:val="0"/>
              <w:noProof/>
              <w:color w:val="auto"/>
              <w:kern w:val="2"/>
              <w:sz w:val="24"/>
              <w:szCs w:val="22"/>
            </w:rPr>
          </w:pPr>
          <w:hyperlink w:anchor="_Toc446976479" w:history="1">
            <w:r w:rsidR="0048566C" w:rsidRPr="008E4824">
              <w:rPr>
                <w:rStyle w:val="aff"/>
                <w:rFonts w:hint="eastAsia"/>
                <w:noProof/>
              </w:rPr>
              <w:t>常見問題說明</w:t>
            </w:r>
            <w:r w:rsidR="0048566C">
              <w:rPr>
                <w:noProof/>
                <w:webHidden/>
              </w:rPr>
              <w:tab/>
            </w:r>
          </w:hyperlink>
          <w:r w:rsidR="00313069">
            <w:rPr>
              <w:noProof/>
            </w:rPr>
            <w:t>9</w:t>
          </w:r>
        </w:p>
        <w:p w14:paraId="692E1A0E" w14:textId="5E66B743" w:rsidR="0048566C" w:rsidRDefault="000417DE">
          <w:pPr>
            <w:pStyle w:val="22"/>
            <w:rPr>
              <w:rFonts w:cstheme="minorBidi"/>
              <w:smallCaps w:val="0"/>
              <w:noProof/>
              <w:color w:val="auto"/>
              <w:kern w:val="2"/>
              <w:sz w:val="24"/>
              <w:szCs w:val="22"/>
            </w:rPr>
          </w:pPr>
          <w:hyperlink w:anchor="_Toc446976480" w:history="1">
            <w:r w:rsidR="0048566C" w:rsidRPr="008E4824">
              <w:rPr>
                <w:rStyle w:val="aff"/>
                <w:rFonts w:hint="eastAsia"/>
                <w:noProof/>
              </w:rPr>
              <w:t>聯絡方式</w:t>
            </w:r>
            <w:r w:rsidR="0048566C">
              <w:rPr>
                <w:noProof/>
                <w:webHidden/>
              </w:rPr>
              <w:tab/>
            </w:r>
          </w:hyperlink>
          <w:r w:rsidR="00313069">
            <w:rPr>
              <w:noProof/>
            </w:rPr>
            <w:t>9</w:t>
          </w:r>
        </w:p>
        <w:p w14:paraId="28AA74D0" w14:textId="77777777" w:rsidR="00CE6D38" w:rsidRPr="00362E13" w:rsidRDefault="0048566C" w:rsidP="00362E13">
          <w:r>
            <w:rPr>
              <w:b/>
              <w:bCs/>
              <w:lang w:val="zh-TW"/>
            </w:rPr>
            <w:fldChar w:fldCharType="end"/>
          </w:r>
        </w:p>
      </w:sdtContent>
    </w:sdt>
    <w:p w14:paraId="2E500E5B" w14:textId="77777777" w:rsidR="00301502" w:rsidRDefault="00301502">
      <w:pPr>
        <w:spacing w:after="20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</w:rPr>
      </w:pPr>
      <w:r>
        <w:br w:type="page"/>
      </w:r>
    </w:p>
    <w:p w14:paraId="504374C7" w14:textId="77777777" w:rsidR="00A460B9" w:rsidRDefault="00F0001E" w:rsidP="00F0001E">
      <w:pPr>
        <w:pStyle w:val="1"/>
      </w:pPr>
      <w:bookmarkStart w:id="0" w:name="_Toc446976460"/>
      <w:r>
        <w:rPr>
          <w:rFonts w:hint="eastAsia"/>
        </w:rPr>
        <w:lastRenderedPageBreak/>
        <w:t>系統介紹</w:t>
      </w:r>
      <w:bookmarkEnd w:id="0"/>
    </w:p>
    <w:p w14:paraId="46E3C737" w14:textId="77777777" w:rsidR="00F0001E" w:rsidRDefault="00F0001E" w:rsidP="00F0001E">
      <w:pPr>
        <w:pStyle w:val="20"/>
      </w:pPr>
      <w:bookmarkStart w:id="1" w:name="_Toc446976461"/>
      <w:r>
        <w:rPr>
          <w:rFonts w:hint="eastAsia"/>
        </w:rPr>
        <w:t>系統描述</w:t>
      </w:r>
      <w:bookmarkEnd w:id="1"/>
    </w:p>
    <w:p w14:paraId="2B5E696A" w14:textId="77777777" w:rsidR="00F0001E" w:rsidRDefault="00EC5238" w:rsidP="00F0001E">
      <w:r>
        <w:t xml:space="preserve">DEH </w:t>
      </w:r>
      <w:r w:rsidR="00B23351">
        <w:t>Audio</w:t>
      </w:r>
      <w:r w:rsidR="00841EC5">
        <w:rPr>
          <w:rFonts w:hint="eastAsia"/>
        </w:rPr>
        <w:t>（</w:t>
      </w:r>
      <w:r>
        <w:rPr>
          <w:rFonts w:hint="eastAsia"/>
        </w:rPr>
        <w:t>文史脈流無線行動文化資產</w:t>
      </w:r>
      <w:r w:rsidR="00B23351">
        <w:t>音訊</w:t>
      </w:r>
      <w:r>
        <w:rPr>
          <w:rFonts w:hint="eastAsia"/>
        </w:rPr>
        <w:t>上傳</w:t>
      </w:r>
      <w:r w:rsidR="004A1424" w:rsidRPr="004A1424">
        <w:rPr>
          <w:rFonts w:hint="eastAsia"/>
        </w:rPr>
        <w:t>系統</w:t>
      </w:r>
      <w:r w:rsidR="00841EC5">
        <w:rPr>
          <w:rFonts w:hint="eastAsia"/>
        </w:rPr>
        <w:t>）</w:t>
      </w:r>
      <w:r w:rsidR="003D4CF2">
        <w:rPr>
          <w:rFonts w:hint="eastAsia"/>
        </w:rPr>
        <w:t>以</w:t>
      </w:r>
      <w:r w:rsidR="004A1424">
        <w:rPr>
          <w:rFonts w:hint="eastAsia"/>
        </w:rPr>
        <w:t>文化資產</w:t>
      </w:r>
      <w:r w:rsidR="003D4CF2">
        <w:rPr>
          <w:rFonts w:hint="eastAsia"/>
        </w:rPr>
        <w:t>景點為基礎，結合適地性服務</w:t>
      </w:r>
      <w:r w:rsidR="00841EC5">
        <w:rPr>
          <w:rFonts w:hint="eastAsia"/>
        </w:rPr>
        <w:t>（</w:t>
      </w:r>
      <w:r w:rsidR="00EC56EF">
        <w:rPr>
          <w:rFonts w:hint="eastAsia"/>
        </w:rPr>
        <w:t xml:space="preserve">Location-based Service, </w:t>
      </w:r>
      <w:r w:rsidR="00841EC5">
        <w:t>LBS</w:t>
      </w:r>
      <w:r w:rsidR="00841EC5">
        <w:rPr>
          <w:rFonts w:hint="eastAsia"/>
        </w:rPr>
        <w:t>）</w:t>
      </w:r>
      <w:r w:rsidR="00CE4357">
        <w:rPr>
          <w:rFonts w:hint="eastAsia"/>
        </w:rPr>
        <w:t>讓使用者可以在造訪這些文化資產景點時，記下當時最深刻的感動。使用者只</w:t>
      </w:r>
      <w:r w:rsidR="005A6CA9">
        <w:rPr>
          <w:rFonts w:hint="eastAsia"/>
        </w:rPr>
        <w:t>需</w:t>
      </w:r>
      <w:r w:rsidR="00CE4357">
        <w:rPr>
          <w:rFonts w:hint="eastAsia"/>
        </w:rPr>
        <w:t>要下載</w:t>
      </w:r>
      <w:r w:rsidR="00CE4357">
        <w:rPr>
          <w:rFonts w:hint="eastAsia"/>
        </w:rPr>
        <w:t>APP</w:t>
      </w:r>
      <w:r w:rsidR="00CE4357">
        <w:rPr>
          <w:rFonts w:hint="eastAsia"/>
        </w:rPr>
        <w:t>並</w:t>
      </w:r>
      <w:r w:rsidR="00B23351">
        <w:t>進行錄音</w:t>
      </w:r>
      <w:r w:rsidR="00CE4357">
        <w:rPr>
          <w:rFonts w:hint="eastAsia"/>
        </w:rPr>
        <w:t>佐以文字說明，即可</w:t>
      </w:r>
      <w:r>
        <w:rPr>
          <w:rFonts w:hint="eastAsia"/>
        </w:rPr>
        <w:t>建立</w:t>
      </w:r>
      <w:r w:rsidR="00CE4357">
        <w:rPr>
          <w:rFonts w:hint="eastAsia"/>
        </w:rPr>
        <w:t>屬於自己</w:t>
      </w:r>
      <w:r>
        <w:rPr>
          <w:rFonts w:hint="eastAsia"/>
        </w:rPr>
        <w:t>的</w:t>
      </w:r>
      <w:r w:rsidR="00B23351">
        <w:t>音訊</w:t>
      </w:r>
      <w:r w:rsidR="005A6CA9">
        <w:rPr>
          <w:rFonts w:hint="eastAsia"/>
        </w:rPr>
        <w:t>多媒體資料，做</w:t>
      </w:r>
      <w:r w:rsidR="00CE4357">
        <w:rPr>
          <w:rFonts w:hint="eastAsia"/>
        </w:rPr>
        <w:t>為一個可以雲端保存的文化資產景點</w:t>
      </w:r>
      <w:r w:rsidR="00841EC5">
        <w:rPr>
          <w:rFonts w:hint="eastAsia"/>
        </w:rPr>
        <w:t>。</w:t>
      </w:r>
    </w:p>
    <w:p w14:paraId="5FFED894" w14:textId="77777777" w:rsidR="00A03770" w:rsidRPr="005A6CA9" w:rsidRDefault="00A03770" w:rsidP="00F0001E"/>
    <w:p w14:paraId="4EC79422" w14:textId="77777777" w:rsidR="006A7E09" w:rsidRDefault="00F414B8" w:rsidP="00CE4357">
      <w:pPr>
        <w:pStyle w:val="20"/>
      </w:pPr>
      <w:bookmarkStart w:id="2" w:name="_Toc446976462"/>
      <w:r>
        <w:rPr>
          <w:rFonts w:hint="eastAsia"/>
        </w:rPr>
        <w:t>系統使用流程與情境</w:t>
      </w:r>
      <w:bookmarkEnd w:id="2"/>
    </w:p>
    <w:p w14:paraId="598ACB8B" w14:textId="77777777" w:rsidR="00CE4357" w:rsidRPr="00CE4357" w:rsidRDefault="00CE4357" w:rsidP="00CE4357"/>
    <w:p w14:paraId="3CAF829E" w14:textId="77777777" w:rsidR="009155CD" w:rsidRPr="009155CD" w:rsidRDefault="006A7E09" w:rsidP="00F414B8">
      <w:r>
        <w:rPr>
          <w:rFonts w:hint="eastAsia"/>
          <w:noProof/>
        </w:rPr>
        <w:drawing>
          <wp:inline distT="0" distB="0" distL="0" distR="0" wp14:anchorId="3571452F" wp14:editId="5577F294">
            <wp:extent cx="5486400" cy="3200400"/>
            <wp:effectExtent l="76200" t="25400" r="25400" b="50800"/>
            <wp:docPr id="2" name="資料庫圖表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3432A930" w14:textId="77777777" w:rsidR="00CE4357" w:rsidRDefault="00CE4357" w:rsidP="00CE4357">
      <w:pPr>
        <w:pStyle w:val="20"/>
      </w:pPr>
      <w:bookmarkStart w:id="3" w:name="_Toc446976463"/>
    </w:p>
    <w:p w14:paraId="16915C59" w14:textId="77777777" w:rsidR="00A372E6" w:rsidRDefault="00841EC5" w:rsidP="00CE4357">
      <w:pPr>
        <w:pStyle w:val="20"/>
      </w:pPr>
      <w:r>
        <w:rPr>
          <w:rFonts w:hint="eastAsia"/>
        </w:rPr>
        <w:t>系統</w:t>
      </w:r>
      <w:r w:rsidR="00A372E6">
        <w:rPr>
          <w:rFonts w:hint="eastAsia"/>
        </w:rPr>
        <w:t>功能</w:t>
      </w:r>
      <w:bookmarkEnd w:id="3"/>
    </w:p>
    <w:p w14:paraId="619087DD" w14:textId="77777777" w:rsidR="00A372E6" w:rsidRDefault="00B23351" w:rsidP="006A7E09">
      <w:pPr>
        <w:pStyle w:val="afd"/>
        <w:numPr>
          <w:ilvl w:val="0"/>
          <w:numId w:val="16"/>
        </w:numPr>
        <w:ind w:leftChars="0"/>
      </w:pPr>
      <w:r>
        <w:t>記</w:t>
      </w:r>
      <w:r w:rsidR="005A6CA9">
        <w:rPr>
          <w:rFonts w:hint="eastAsia"/>
        </w:rPr>
        <w:t>錄所</w:t>
      </w:r>
      <w:r>
        <w:t>點選</w:t>
      </w:r>
      <w:r w:rsidR="005A6CA9">
        <w:rPr>
          <w:rFonts w:hint="eastAsia"/>
        </w:rPr>
        <w:t>的經緯度並</w:t>
      </w:r>
      <w:r w:rsidR="00CE4357">
        <w:rPr>
          <w:rFonts w:hint="eastAsia"/>
        </w:rPr>
        <w:t>自動產生當前地址</w:t>
      </w:r>
    </w:p>
    <w:p w14:paraId="00B918B5" w14:textId="77777777" w:rsidR="00A372E6" w:rsidRDefault="00CE4357" w:rsidP="006A7E09">
      <w:pPr>
        <w:pStyle w:val="afd"/>
        <w:numPr>
          <w:ilvl w:val="0"/>
          <w:numId w:val="16"/>
        </w:numPr>
        <w:ind w:leftChars="0"/>
      </w:pPr>
      <w:r>
        <w:rPr>
          <w:rFonts w:hint="eastAsia"/>
        </w:rPr>
        <w:t>提供使用者</w:t>
      </w:r>
      <w:r w:rsidR="00B23351">
        <w:rPr>
          <w:rFonts w:hint="eastAsia"/>
        </w:rPr>
        <w:t>進</w:t>
      </w:r>
      <w:r w:rsidR="00B23351">
        <w:t>行錄音</w:t>
      </w:r>
      <w:r>
        <w:rPr>
          <w:rFonts w:hint="eastAsia"/>
        </w:rPr>
        <w:t>並輔以文字解說</w:t>
      </w:r>
    </w:p>
    <w:p w14:paraId="57F58F0D" w14:textId="77777777" w:rsidR="00A372E6" w:rsidRPr="001F3F1D" w:rsidRDefault="00CE4357" w:rsidP="00CE4357">
      <w:pPr>
        <w:pStyle w:val="afd"/>
        <w:numPr>
          <w:ilvl w:val="0"/>
          <w:numId w:val="16"/>
        </w:numPr>
        <w:ind w:leftChars="0"/>
      </w:pPr>
      <w:r>
        <w:rPr>
          <w:rFonts w:hint="eastAsia"/>
        </w:rPr>
        <w:t>可離線暫存，隨時修改</w:t>
      </w:r>
      <w:r w:rsidR="001B721F">
        <w:rPr>
          <w:rFonts w:hint="eastAsia"/>
        </w:rPr>
        <w:t>以便</w:t>
      </w:r>
      <w:r>
        <w:rPr>
          <w:rFonts w:hint="eastAsia"/>
        </w:rPr>
        <w:t>上傳</w:t>
      </w:r>
    </w:p>
    <w:p w14:paraId="027DC184" w14:textId="77777777" w:rsidR="00CE4357" w:rsidRDefault="00CE4357">
      <w:pPr>
        <w:spacing w:after="200"/>
        <w:rPr>
          <w:rFonts w:asciiTheme="majorHAnsi" w:eastAsiaTheme="majorEastAsia" w:hAnsiTheme="majorHAnsi"/>
          <w:b/>
          <w:noProof/>
          <w:color w:val="9D3511" w:themeColor="accent1" w:themeShade="BF"/>
          <w:spacing w:val="20"/>
          <w:sz w:val="24"/>
          <w:szCs w:val="24"/>
        </w:rPr>
      </w:pPr>
      <w:bookmarkStart w:id="4" w:name="_Toc446976466"/>
      <w:r>
        <w:rPr>
          <w:noProof/>
        </w:rPr>
        <w:br w:type="page"/>
      </w:r>
    </w:p>
    <w:p w14:paraId="2D759116" w14:textId="77777777" w:rsidR="00F0001E" w:rsidRDefault="00F0001E" w:rsidP="00F0001E">
      <w:pPr>
        <w:pStyle w:val="20"/>
      </w:pPr>
      <w:r>
        <w:rPr>
          <w:rFonts w:hint="eastAsia"/>
        </w:rPr>
        <w:lastRenderedPageBreak/>
        <w:t>系統安裝環境</w:t>
      </w:r>
      <w:bookmarkEnd w:id="4"/>
    </w:p>
    <w:p w14:paraId="124BD250" w14:textId="77777777" w:rsidR="00F0001E" w:rsidRDefault="00F0001E" w:rsidP="00F0001E">
      <w:pPr>
        <w:pStyle w:val="afd"/>
        <w:numPr>
          <w:ilvl w:val="0"/>
          <w:numId w:val="12"/>
        </w:numPr>
        <w:ind w:leftChars="0"/>
      </w:pPr>
      <w:r>
        <w:rPr>
          <w:rFonts w:hint="eastAsia"/>
        </w:rPr>
        <w:t>作業系統：</w:t>
      </w:r>
      <w:r w:rsidR="00CE4357">
        <w:rPr>
          <w:rFonts w:hint="eastAsia"/>
        </w:rPr>
        <w:t>iOS</w:t>
      </w:r>
      <w:r w:rsidR="00CE4357">
        <w:t xml:space="preserve"> </w:t>
      </w:r>
      <w:r w:rsidR="005A6CA9">
        <w:rPr>
          <w:rFonts w:hint="eastAsia"/>
        </w:rPr>
        <w:t>9.3</w:t>
      </w:r>
    </w:p>
    <w:p w14:paraId="01CFFEF7" w14:textId="77777777" w:rsidR="00CE4357" w:rsidRDefault="00F0001E" w:rsidP="00F0001E">
      <w:pPr>
        <w:pStyle w:val="afd"/>
        <w:numPr>
          <w:ilvl w:val="0"/>
          <w:numId w:val="12"/>
        </w:numPr>
        <w:ind w:leftChars="0"/>
      </w:pPr>
      <w:r>
        <w:rPr>
          <w:rFonts w:hint="eastAsia"/>
        </w:rPr>
        <w:t>開發環境：</w:t>
      </w:r>
      <w:proofErr w:type="spellStart"/>
      <w:r w:rsidR="00CE4357">
        <w:rPr>
          <w:rFonts w:hint="eastAsia"/>
        </w:rPr>
        <w:t>Ma</w:t>
      </w:r>
      <w:r w:rsidR="001B721F">
        <w:rPr>
          <w:rFonts w:hint="eastAsia"/>
        </w:rPr>
        <w:t>c</w:t>
      </w:r>
      <w:r w:rsidR="005A6CA9">
        <w:rPr>
          <w:rFonts w:hint="eastAsia"/>
        </w:rPr>
        <w:t>OSX</w:t>
      </w:r>
      <w:proofErr w:type="spellEnd"/>
      <w:r w:rsidR="005A6CA9">
        <w:rPr>
          <w:rFonts w:hint="eastAsia"/>
        </w:rPr>
        <w:t xml:space="preserve"> El </w:t>
      </w:r>
      <w:proofErr w:type="spellStart"/>
      <w:r w:rsidR="005A6CA9">
        <w:rPr>
          <w:rFonts w:hint="eastAsia"/>
        </w:rPr>
        <w:t>Captian</w:t>
      </w:r>
      <w:proofErr w:type="spellEnd"/>
      <w:r w:rsidR="005A6CA9">
        <w:rPr>
          <w:rFonts w:hint="eastAsia"/>
        </w:rPr>
        <w:t xml:space="preserve"> 10.11.4</w:t>
      </w:r>
    </w:p>
    <w:p w14:paraId="2374EA2D" w14:textId="77777777" w:rsidR="00F0001E" w:rsidRDefault="00F0001E" w:rsidP="00F0001E">
      <w:pPr>
        <w:pStyle w:val="afd"/>
        <w:numPr>
          <w:ilvl w:val="0"/>
          <w:numId w:val="12"/>
        </w:numPr>
        <w:ind w:leftChars="0"/>
      </w:pPr>
      <w:r>
        <w:rPr>
          <w:rFonts w:hint="eastAsia"/>
        </w:rPr>
        <w:t>開發軟體：</w:t>
      </w:r>
      <w:proofErr w:type="spellStart"/>
      <w:r w:rsidR="005A6CA9">
        <w:rPr>
          <w:rFonts w:hint="eastAsia"/>
        </w:rPr>
        <w:t>Xcode</w:t>
      </w:r>
      <w:proofErr w:type="spellEnd"/>
      <w:r w:rsidR="005A6CA9">
        <w:t xml:space="preserve"> 7</w:t>
      </w:r>
    </w:p>
    <w:p w14:paraId="57488CC7" w14:textId="77777777" w:rsidR="00F0001E" w:rsidRDefault="00F0001E" w:rsidP="003573B4">
      <w:pPr>
        <w:pStyle w:val="20"/>
      </w:pPr>
      <w:bookmarkStart w:id="5" w:name="_Toc446976467"/>
      <w:r>
        <w:rPr>
          <w:rFonts w:hint="eastAsia"/>
        </w:rPr>
        <w:t>系統安裝</w:t>
      </w:r>
      <w:bookmarkEnd w:id="5"/>
    </w:p>
    <w:p w14:paraId="154D8344" w14:textId="77777777" w:rsidR="00663EFF" w:rsidRPr="003573B4" w:rsidRDefault="00B716EE" w:rsidP="003573B4">
      <w:r>
        <w:rPr>
          <w:rFonts w:hint="eastAsia"/>
        </w:rPr>
        <w:t>於</w:t>
      </w:r>
      <w:r w:rsidR="00CE4357">
        <w:rPr>
          <w:rFonts w:hint="eastAsia"/>
        </w:rPr>
        <w:t>APP S</w:t>
      </w:r>
      <w:r w:rsidR="00CE4357">
        <w:t>tore</w:t>
      </w:r>
      <w:r w:rsidR="00CE4357">
        <w:rPr>
          <w:rFonts w:hint="eastAsia"/>
        </w:rPr>
        <w:t>搜尋</w:t>
      </w:r>
      <w:r w:rsidR="00CE4357">
        <w:rPr>
          <w:rFonts w:hint="eastAsia"/>
        </w:rPr>
        <w:t xml:space="preserve"> </w:t>
      </w:r>
      <w:r w:rsidR="00CE4357">
        <w:t>”</w:t>
      </w:r>
      <w:r w:rsidR="00CE4357">
        <w:rPr>
          <w:rFonts w:hint="eastAsia"/>
        </w:rPr>
        <w:t xml:space="preserve">DEH </w:t>
      </w:r>
      <w:r w:rsidR="00B23351">
        <w:t>Audio</w:t>
      </w:r>
      <w:r w:rsidR="00CE4357">
        <w:t>”</w:t>
      </w:r>
      <w:r w:rsidR="00CE4357">
        <w:rPr>
          <w:rFonts w:hint="eastAsia"/>
        </w:rPr>
        <w:t xml:space="preserve"> </w:t>
      </w:r>
      <w:r>
        <w:rPr>
          <w:rFonts w:hint="eastAsia"/>
        </w:rPr>
        <w:t>並下載安裝。</w:t>
      </w:r>
      <w:r w:rsidR="00CE4357">
        <w:rPr>
          <w:rFonts w:hint="eastAsia"/>
        </w:rPr>
        <w:t>(</w:t>
      </w:r>
      <w:r w:rsidR="00CE4357">
        <w:rPr>
          <w:rFonts w:hint="eastAsia"/>
        </w:rPr>
        <w:t>目前尚未上架</w:t>
      </w:r>
      <w:r w:rsidR="00CE4357">
        <w:rPr>
          <w:rFonts w:hint="eastAsia"/>
        </w:rPr>
        <w:t>)</w:t>
      </w:r>
    </w:p>
    <w:p w14:paraId="59B17A6E" w14:textId="77777777" w:rsidR="00F0001E" w:rsidRDefault="00F0001E" w:rsidP="00F0001E">
      <w:pPr>
        <w:pStyle w:val="20"/>
      </w:pPr>
      <w:bookmarkStart w:id="6" w:name="_Toc446976468"/>
      <w:r>
        <w:rPr>
          <w:rFonts w:hint="eastAsia"/>
        </w:rPr>
        <w:t>系統架構</w:t>
      </w:r>
      <w:bookmarkEnd w:id="6"/>
    </w:p>
    <w:p w14:paraId="08B2A6AE" w14:textId="77777777" w:rsidR="00A27BE6" w:rsidRDefault="00EC56EF" w:rsidP="00353ED4">
      <w:r>
        <w:rPr>
          <w:rFonts w:hint="eastAsia"/>
        </w:rPr>
        <w:t>此</w:t>
      </w:r>
      <w:r>
        <w:rPr>
          <w:rFonts w:hint="eastAsia"/>
        </w:rPr>
        <w:t>APP</w:t>
      </w:r>
      <w:r w:rsidR="00355DF1">
        <w:rPr>
          <w:rFonts w:hint="eastAsia"/>
        </w:rPr>
        <w:t>軟體功能</w:t>
      </w:r>
      <w:r w:rsidR="00DE278E">
        <w:rPr>
          <w:rFonts w:hint="eastAsia"/>
        </w:rPr>
        <w:t>架構如下</w:t>
      </w:r>
      <w:r w:rsidR="00F0001E" w:rsidRPr="00F0001E">
        <w:rPr>
          <w:rFonts w:hint="eastAsia"/>
        </w:rPr>
        <w:t>，共分為三個</w:t>
      </w:r>
      <w:r w:rsidR="00355DF1">
        <w:rPr>
          <w:rFonts w:hint="eastAsia"/>
        </w:rPr>
        <w:t>大功能</w:t>
      </w:r>
      <w:r w:rsidR="00DE278E">
        <w:rPr>
          <w:rFonts w:hint="eastAsia"/>
        </w:rPr>
        <w:t>，新增、修改與上傳景點</w:t>
      </w:r>
      <w:r w:rsidR="00F0001E" w:rsidRPr="00F0001E">
        <w:rPr>
          <w:rFonts w:hint="eastAsia"/>
        </w:rPr>
        <w:t>。</w:t>
      </w:r>
    </w:p>
    <w:p w14:paraId="48B11716" w14:textId="77777777" w:rsidR="00DE278E" w:rsidRDefault="00A27BE6" w:rsidP="00353ED4">
      <w:r>
        <w:rPr>
          <w:rFonts w:hint="eastAsia"/>
          <w:noProof/>
        </w:rPr>
        <w:drawing>
          <wp:inline distT="0" distB="0" distL="0" distR="0" wp14:anchorId="75A1F978" wp14:editId="61EC6B66">
            <wp:extent cx="3952875" cy="2619375"/>
            <wp:effectExtent l="50800" t="0" r="60325" b="0"/>
            <wp:docPr id="9" name="資料庫圖表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4CCF7178" w14:textId="77777777" w:rsidR="00DE278E" w:rsidRDefault="00DE278E" w:rsidP="00353ED4">
      <w:r>
        <w:rPr>
          <w:rFonts w:hint="eastAsia"/>
        </w:rPr>
        <w:t>此</w:t>
      </w:r>
      <w:r>
        <w:rPr>
          <w:rFonts w:hint="eastAsia"/>
        </w:rPr>
        <w:t>APP</w:t>
      </w:r>
      <w:r>
        <w:rPr>
          <w:rFonts w:hint="eastAsia"/>
        </w:rPr>
        <w:t>的技術組織架構如下，將</w:t>
      </w:r>
      <w:r w:rsidR="00B23351">
        <w:rPr>
          <w:rFonts w:hint="eastAsia"/>
        </w:rPr>
        <w:t>POI</w:t>
      </w:r>
      <w:r>
        <w:rPr>
          <w:rFonts w:hint="eastAsia"/>
        </w:rPr>
        <w:t>上傳至</w:t>
      </w:r>
      <w:r>
        <w:rPr>
          <w:rFonts w:hint="eastAsia"/>
        </w:rPr>
        <w:t>DEH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>。</w:t>
      </w:r>
    </w:p>
    <w:p w14:paraId="4D40F790" w14:textId="77777777" w:rsidR="00DE278E" w:rsidRDefault="00DE278E">
      <w:pPr>
        <w:spacing w:after="200"/>
      </w:pPr>
      <w:r>
        <w:rPr>
          <w:noProof/>
        </w:rPr>
        <w:drawing>
          <wp:inline distT="0" distB="0" distL="0" distR="0" wp14:anchorId="45E11D2B" wp14:editId="6828D0C9">
            <wp:extent cx="4000500" cy="2371725"/>
            <wp:effectExtent l="50800" t="0" r="88900" b="0"/>
            <wp:docPr id="10" name="資料庫圖表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  <w:r>
        <w:br w:type="page"/>
      </w:r>
    </w:p>
    <w:p w14:paraId="50662987" w14:textId="77777777" w:rsidR="003573B4" w:rsidRDefault="003573B4" w:rsidP="003573B4">
      <w:pPr>
        <w:pStyle w:val="1"/>
      </w:pPr>
      <w:bookmarkStart w:id="7" w:name="_Toc446976469"/>
      <w:r>
        <w:rPr>
          <w:rFonts w:hint="eastAsia"/>
        </w:rPr>
        <w:lastRenderedPageBreak/>
        <w:t>系統功能介紹</w:t>
      </w:r>
      <w:bookmarkEnd w:id="7"/>
    </w:p>
    <w:p w14:paraId="7A53EE31" w14:textId="77777777" w:rsidR="00201FA7" w:rsidRDefault="0048566C" w:rsidP="00EB0805">
      <w:pPr>
        <w:pStyle w:val="20"/>
      </w:pPr>
      <w:r>
        <w:rPr>
          <w:rFonts w:hint="eastAsia"/>
        </w:rPr>
        <w:t>啟動</w:t>
      </w:r>
      <w:r w:rsidR="001B721F">
        <w:rPr>
          <w:rFonts w:hint="eastAsia"/>
        </w:rPr>
        <w:t>APP</w:t>
      </w:r>
    </w:p>
    <w:p w14:paraId="00E5B8F4" w14:textId="6D021BAC" w:rsidR="00892462" w:rsidRDefault="00EB0805" w:rsidP="00201FA7">
      <w:pPr>
        <w:rPr>
          <w:rFonts w:hint="eastAsia"/>
        </w:rPr>
      </w:pPr>
      <w:r>
        <w:rPr>
          <w:rFonts w:hint="eastAsia"/>
        </w:rPr>
        <w:t>點擊</w:t>
      </w:r>
      <w:r w:rsidR="005F4CF2">
        <w:t>I</w:t>
      </w:r>
      <w:r>
        <w:rPr>
          <w:rFonts w:hint="eastAsia"/>
        </w:rPr>
        <w:t>OS</w:t>
      </w:r>
      <w:r>
        <w:rPr>
          <w:rFonts w:hint="eastAsia"/>
        </w:rPr>
        <w:t>系統上</w:t>
      </w:r>
      <w:r>
        <w:rPr>
          <w:rFonts w:hint="eastAsia"/>
        </w:rPr>
        <w:t>DEH</w:t>
      </w:r>
      <w:r w:rsidR="00B23351">
        <w:t xml:space="preserve"> Audio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圖示進入程式</w:t>
      </w:r>
      <w:r w:rsidR="00CE2E42">
        <w:rPr>
          <w:rFonts w:hint="eastAsia"/>
        </w:rPr>
        <w:t>，細</w:t>
      </w:r>
      <w:r w:rsidR="00CE2E42">
        <w:t>閱使用者</w:t>
      </w:r>
      <w:r w:rsidR="00CE2E42">
        <w:rPr>
          <w:rFonts w:hint="eastAsia"/>
        </w:rPr>
        <w:t>協</w:t>
      </w:r>
      <w:r w:rsidR="00CE2E42">
        <w:t>定後按</w:t>
      </w:r>
      <w:r w:rsidR="00CE2E42">
        <w:t>Acc</w:t>
      </w:r>
      <w:r w:rsidR="00CE2E42">
        <w:rPr>
          <w:rFonts w:hint="eastAsia"/>
        </w:rPr>
        <w:t>ept</w:t>
      </w:r>
      <w:r w:rsidR="00CE2E42">
        <w:t>開始使用</w:t>
      </w:r>
    </w:p>
    <w:p w14:paraId="07F51287" w14:textId="685B9E77" w:rsidR="00EB0805" w:rsidRDefault="00B23351" w:rsidP="00201FA7">
      <w:r>
        <w:rPr>
          <w:noProof/>
        </w:rPr>
        <w:drawing>
          <wp:inline distT="0" distB="0" distL="0" distR="0" wp14:anchorId="00DEAAE1" wp14:editId="794E36E0">
            <wp:extent cx="1996078" cy="3549600"/>
            <wp:effectExtent l="0" t="0" r="10795" b="6985"/>
            <wp:docPr id="20" name="圖片 20" descr="Simulator%20Screen%20Shot%202017年1月3日%20下午4.14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imulator%20Screen%20Shot%202017年1月3日%20下午4.14.1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078" cy="35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E42">
        <w:t xml:space="preserve">                             </w:t>
      </w:r>
      <w:r w:rsidR="00CE2E42">
        <w:rPr>
          <w:noProof/>
        </w:rPr>
        <w:drawing>
          <wp:inline distT="0" distB="0" distL="0" distR="0" wp14:anchorId="031D73ED" wp14:editId="77DCEF7F">
            <wp:extent cx="1994400" cy="3551252"/>
            <wp:effectExtent l="76200" t="76200" r="88900" b="81280"/>
            <wp:docPr id="1" name="圖片 1" descr="Simulator%20Screen%20Shot%202017年2月21日%20上午4.52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mulator%20Screen%20Shot%202017年2月21日%20上午4.52.0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400" cy="355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FD48D20" w14:textId="77777777" w:rsidR="001B721F" w:rsidRPr="005A6CA9" w:rsidRDefault="005F4CF2" w:rsidP="00201FA7">
      <w:r>
        <w:t>使用者會進入</w:t>
      </w:r>
      <w:r w:rsidR="00B23351">
        <w:t>登</w:t>
      </w:r>
      <w:r w:rsidR="00B23351">
        <w:rPr>
          <w:rFonts w:hint="eastAsia"/>
        </w:rPr>
        <w:t>錄</w:t>
      </w:r>
      <w:r w:rsidR="00B23351">
        <w:t>頁面，</w:t>
      </w:r>
      <w:r w:rsidR="00B23351">
        <w:rPr>
          <w:rFonts w:hint="eastAsia"/>
        </w:rPr>
        <w:t>需</w:t>
      </w:r>
      <w:r w:rsidR="00B23351">
        <w:t>要先進行帳號登記及登錄，</w:t>
      </w:r>
      <w:r w:rsidR="00B23351">
        <w:rPr>
          <w:rFonts w:hint="eastAsia"/>
        </w:rPr>
        <w:t>輸</w:t>
      </w:r>
      <w:r w:rsidR="00B23351">
        <w:t>入正確</w:t>
      </w:r>
      <w:r w:rsidR="00B23351">
        <w:rPr>
          <w:rFonts w:hint="eastAsia"/>
        </w:rPr>
        <w:t>的</w:t>
      </w:r>
      <w:r w:rsidR="00B23351">
        <w:t>資料後請按登入</w:t>
      </w:r>
      <w:r w:rsidR="00EB0805">
        <w:rPr>
          <w:rFonts w:hint="eastAsia"/>
        </w:rPr>
        <w:t>。</w:t>
      </w:r>
    </w:p>
    <w:p w14:paraId="7836DFEC" w14:textId="77777777" w:rsidR="00EB0805" w:rsidRDefault="00FB0F70" w:rsidP="00201FA7">
      <w:r>
        <w:rPr>
          <w:rFonts w:hint="eastAsia"/>
          <w:noProof/>
        </w:rPr>
        <w:drawing>
          <wp:inline distT="0" distB="0" distL="0" distR="0" wp14:anchorId="489C37F8" wp14:editId="76C5CC77">
            <wp:extent cx="1948566" cy="3469640"/>
            <wp:effectExtent l="76200" t="76200" r="83820" b="86360"/>
            <wp:docPr id="24" name="圖片 24" descr="Simulator%20Screen%20Shot%202017年1月3日%20下午5.11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imulator%20Screen%20Shot%202017年1月3日%20下午5.11.2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508" cy="347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bookmarkStart w:id="8" w:name="_GoBack"/>
      <w:bookmarkEnd w:id="8"/>
    </w:p>
    <w:p w14:paraId="6C395A6A" w14:textId="77777777" w:rsidR="001B721F" w:rsidRDefault="00201FA7" w:rsidP="00892462">
      <w:pPr>
        <w:pStyle w:val="20"/>
      </w:pPr>
      <w:r>
        <w:rPr>
          <w:rFonts w:hint="eastAsia"/>
        </w:rPr>
        <w:lastRenderedPageBreak/>
        <w:t>主頁面</w:t>
      </w:r>
    </w:p>
    <w:p w14:paraId="6F4E941C" w14:textId="77777777" w:rsidR="00892462" w:rsidRDefault="00892462" w:rsidP="001B721F">
      <w:r>
        <w:rPr>
          <w:rFonts w:hint="eastAsia"/>
        </w:rPr>
        <w:t>進入</w:t>
      </w:r>
      <w:r>
        <w:rPr>
          <w:rFonts w:hint="eastAsia"/>
        </w:rPr>
        <w:t>APP</w:t>
      </w:r>
      <w:r>
        <w:rPr>
          <w:rFonts w:hint="eastAsia"/>
        </w:rPr>
        <w:t>會看到地圖，顯示使用者目前的位置</w:t>
      </w:r>
      <w:r w:rsidR="008330B2">
        <w:rPr>
          <w:rFonts w:hint="eastAsia"/>
        </w:rPr>
        <w:t>，</w:t>
      </w:r>
      <w:r w:rsidR="008330B2">
        <w:t>使用者也可以按左上角的按鈕回到身邊位置</w:t>
      </w:r>
      <w:r>
        <w:rPr>
          <w:rFonts w:hint="eastAsia"/>
        </w:rPr>
        <w:t>。</w:t>
      </w:r>
    </w:p>
    <w:p w14:paraId="3494DCE6" w14:textId="77777777" w:rsidR="00892462" w:rsidRDefault="008D42C6" w:rsidP="001B721F">
      <w:r>
        <w:rPr>
          <w:noProof/>
        </w:rPr>
        <w:drawing>
          <wp:inline distT="0" distB="0" distL="0" distR="0" wp14:anchorId="4B8E0BC9" wp14:editId="2366FD41">
            <wp:extent cx="1993472" cy="3549600"/>
            <wp:effectExtent l="76200" t="76200" r="64135" b="83185"/>
            <wp:docPr id="25" name="圖片 25" descr="Simulator%20Screen%20Shot%202017年1月3日%20下午5.37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imulator%20Screen%20Shot%202017年1月3日%20下午5.37.1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472" cy="35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EB3E98" w14:textId="77777777" w:rsidR="00362DCA" w:rsidRDefault="008330B2" w:rsidP="001B721F">
      <w:r>
        <w:t>當按住</w:t>
      </w:r>
      <w:r>
        <w:rPr>
          <w:rFonts w:hint="eastAsia"/>
        </w:rPr>
        <w:t>地</w:t>
      </w:r>
      <w:r>
        <w:t>圖超過兩秒後，</w:t>
      </w:r>
      <w:r>
        <w:t>App</w:t>
      </w:r>
      <w:r>
        <w:t>會彈出一個窗口，</w:t>
      </w:r>
      <w:r>
        <w:rPr>
          <w:rFonts w:hint="eastAsia"/>
        </w:rPr>
        <w:t>窗</w:t>
      </w:r>
      <w:r>
        <w:t>口顯示使用者按住</w:t>
      </w:r>
      <w:r>
        <w:rPr>
          <w:rFonts w:hint="eastAsia"/>
        </w:rPr>
        <w:t>的</w:t>
      </w:r>
      <w:r>
        <w:t>座</w:t>
      </w:r>
      <w:r>
        <w:rPr>
          <w:rFonts w:hint="eastAsia"/>
        </w:rPr>
        <w:t>標</w:t>
      </w:r>
      <w:r>
        <w:t>，並詢問使用者是否要製作景點，按下確定</w:t>
      </w:r>
      <w:r w:rsidR="00D97D46">
        <w:t>進入製作頁面。</w:t>
      </w:r>
    </w:p>
    <w:p w14:paraId="54CD1B4B" w14:textId="77777777" w:rsidR="001B721F" w:rsidRDefault="00D97D46" w:rsidP="001B721F">
      <w:r>
        <w:rPr>
          <w:noProof/>
        </w:rPr>
        <w:drawing>
          <wp:inline distT="0" distB="0" distL="0" distR="0" wp14:anchorId="410E7B48" wp14:editId="639C5CBC">
            <wp:extent cx="1993472" cy="3549600"/>
            <wp:effectExtent l="76200" t="76200" r="64135" b="83185"/>
            <wp:docPr id="26" name="圖片 26" descr="Simulator%20Screen%20Shot%202017年1月3日%20下午5.37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imulator%20Screen%20Shot%202017年1月3日%20下午5.37.58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472" cy="35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B9CF06D" w14:textId="77777777" w:rsidR="000C3531" w:rsidRDefault="00D97D46" w:rsidP="000C3531">
      <w:pPr>
        <w:pStyle w:val="20"/>
      </w:pPr>
      <w:r>
        <w:lastRenderedPageBreak/>
        <w:t>製作</w:t>
      </w:r>
      <w:r w:rsidR="001B721F">
        <w:rPr>
          <w:rFonts w:hint="eastAsia"/>
        </w:rPr>
        <w:t>新景點</w:t>
      </w:r>
    </w:p>
    <w:p w14:paraId="2EC059D2" w14:textId="77777777" w:rsidR="00D97D46" w:rsidRDefault="00D97D46" w:rsidP="00D97D46">
      <w:r>
        <w:t>填寫標題</w:t>
      </w:r>
      <w:r>
        <w:rPr>
          <w:rFonts w:hint="eastAsia"/>
        </w:rPr>
        <w:t>以</w:t>
      </w:r>
      <w:r>
        <w:t>開</w:t>
      </w:r>
      <w:r>
        <w:rPr>
          <w:rFonts w:hint="eastAsia"/>
        </w:rPr>
        <w:t>啟</w:t>
      </w:r>
      <w:r>
        <w:t>錄音功能，</w:t>
      </w:r>
      <w:r>
        <w:rPr>
          <w:rFonts w:hint="eastAsia"/>
        </w:rPr>
        <w:t>輸</w:t>
      </w:r>
      <w:r>
        <w:t>入各種描述</w:t>
      </w:r>
      <w:r>
        <w:rPr>
          <w:rFonts w:hint="eastAsia"/>
        </w:rPr>
        <w:t>景</w:t>
      </w:r>
      <w:r>
        <w:t>點的資料。</w:t>
      </w:r>
    </w:p>
    <w:p w14:paraId="24428710" w14:textId="77777777" w:rsidR="00D97D46" w:rsidRDefault="00D97D46" w:rsidP="001B721F">
      <w:r>
        <w:rPr>
          <w:rFonts w:hint="eastAsia"/>
        </w:rPr>
        <w:t>點擊</w:t>
      </w:r>
      <w:r>
        <w:t>”</w:t>
      </w:r>
      <w:r>
        <w:t>錄</w:t>
      </w:r>
      <w:r>
        <w:rPr>
          <w:rFonts w:hint="eastAsia"/>
        </w:rPr>
        <w:t>音</w:t>
      </w:r>
      <w:r>
        <w:t>”</w:t>
      </w:r>
      <w:r>
        <w:rPr>
          <w:rFonts w:hint="eastAsia"/>
        </w:rPr>
        <w:t>即可開始錄音，點擊</w:t>
      </w:r>
      <w:r>
        <w:t>”</w:t>
      </w:r>
      <w:r>
        <w:t>停止</w:t>
      </w:r>
      <w:r>
        <w:t>”</w:t>
      </w:r>
      <w:r>
        <w:rPr>
          <w:rFonts w:hint="eastAsia"/>
        </w:rPr>
        <w:t>即可結束錄音，點擊</w:t>
      </w:r>
      <w:r>
        <w:t>”</w:t>
      </w:r>
      <w:r>
        <w:t>播放</w:t>
      </w:r>
      <w:r>
        <w:t>”</w:t>
      </w:r>
      <w:r>
        <w:rPr>
          <w:rFonts w:hint="eastAsia"/>
        </w:rPr>
        <w:t>可聽閱錄製的音檔。</w:t>
      </w:r>
    </w:p>
    <w:p w14:paraId="27442603" w14:textId="77777777" w:rsidR="008E465F" w:rsidRDefault="00D97D46" w:rsidP="008E465F">
      <w:r>
        <w:rPr>
          <w:noProof/>
        </w:rPr>
        <w:drawing>
          <wp:inline distT="0" distB="0" distL="0" distR="0" wp14:anchorId="3DB13877" wp14:editId="52D00B0A">
            <wp:extent cx="1993472" cy="3549600"/>
            <wp:effectExtent l="76200" t="76200" r="64135" b="83185"/>
            <wp:docPr id="28" name="圖片 28" descr="Simulator%20Screen%20Shot%202017年1月3日%20下午5.41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imulator%20Screen%20Shot%202017年1月3日%20下午5.41.2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472" cy="35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731994" w14:textId="77777777" w:rsidR="008E465F" w:rsidRDefault="008E465F" w:rsidP="008E465F">
      <w:r>
        <w:rPr>
          <w:rFonts w:hint="eastAsia"/>
        </w:rPr>
        <w:t>完</w:t>
      </w:r>
      <w:r>
        <w:t>成輸入標題及錄音後可按右上角</w:t>
      </w:r>
      <w:r>
        <w:t xml:space="preserve">“ </w:t>
      </w:r>
      <w:r>
        <w:t>儲存</w:t>
      </w:r>
      <w:r>
        <w:t xml:space="preserve">” </w:t>
      </w:r>
      <w:r>
        <w:t>完成製作，</w:t>
      </w:r>
      <w:r>
        <w:rPr>
          <w:rFonts w:hint="eastAsia"/>
        </w:rPr>
        <w:t>彈</w:t>
      </w:r>
      <w:r>
        <w:t>出提示視窗後按下確認返回主頁面。</w:t>
      </w:r>
    </w:p>
    <w:p w14:paraId="66A93075" w14:textId="77777777" w:rsidR="000C3531" w:rsidRDefault="008E465F" w:rsidP="00D97D46">
      <w:r>
        <w:rPr>
          <w:noProof/>
        </w:rPr>
        <w:drawing>
          <wp:inline distT="0" distB="0" distL="0" distR="0" wp14:anchorId="71FFCCF0" wp14:editId="7D661350">
            <wp:extent cx="1993472" cy="3549600"/>
            <wp:effectExtent l="76200" t="76200" r="64135" b="83185"/>
            <wp:docPr id="30" name="圖片 30" descr="Simulator%20Screen%20Shot%202017年1月3日%20下午5.5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imulator%20Screen%20Shot%202017年1月3日%20下午5.52.0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472" cy="35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3B4F5B7" w14:textId="77777777" w:rsidR="008E465F" w:rsidRDefault="008E465F" w:rsidP="008E465F">
      <w:pPr>
        <w:pStyle w:val="20"/>
      </w:pPr>
      <w:r>
        <w:rPr>
          <w:rFonts w:hint="eastAsia"/>
        </w:rPr>
        <w:lastRenderedPageBreak/>
        <w:t>編</w:t>
      </w:r>
      <w:r>
        <w:t>輯、</w:t>
      </w:r>
      <w:r w:rsidR="005F4CF2">
        <w:rPr>
          <w:rFonts w:hint="eastAsia"/>
        </w:rPr>
        <w:t>刪除</w:t>
      </w:r>
      <w:r>
        <w:rPr>
          <w:rFonts w:hint="eastAsia"/>
        </w:rPr>
        <w:t>景點</w:t>
      </w:r>
    </w:p>
    <w:p w14:paraId="50430E99" w14:textId="77777777" w:rsidR="000C3531" w:rsidRDefault="008E465F" w:rsidP="001B721F">
      <w:r>
        <w:t>主頁面下方有</w:t>
      </w:r>
      <w:r>
        <w:t xml:space="preserve"> “</w:t>
      </w:r>
      <w:r>
        <w:t>暫存清單</w:t>
      </w:r>
      <w:r>
        <w:t xml:space="preserve">” </w:t>
      </w:r>
      <w:r>
        <w:rPr>
          <w:rFonts w:hint="eastAsia"/>
        </w:rPr>
        <w:t>按</w:t>
      </w:r>
      <w:r>
        <w:t>鈕，按下即可</w:t>
      </w:r>
      <w:r>
        <w:rPr>
          <w:rFonts w:hint="eastAsia"/>
        </w:rPr>
        <w:t>瀏</w:t>
      </w:r>
      <w:r>
        <w:t>覽已</w:t>
      </w:r>
      <w:r>
        <w:rPr>
          <w:rFonts w:hint="eastAsia"/>
        </w:rPr>
        <w:t>儲</w:t>
      </w:r>
      <w:r>
        <w:t>存</w:t>
      </w:r>
      <w:r>
        <w:rPr>
          <w:rFonts w:hint="eastAsia"/>
        </w:rPr>
        <w:t>的</w:t>
      </w:r>
      <w:r>
        <w:t>景點。</w:t>
      </w:r>
    </w:p>
    <w:p w14:paraId="3793E85D" w14:textId="77777777" w:rsidR="000C3531" w:rsidRDefault="008E465F" w:rsidP="001B721F">
      <w:r>
        <w:rPr>
          <w:noProof/>
        </w:rPr>
        <w:drawing>
          <wp:inline distT="0" distB="0" distL="0" distR="0" wp14:anchorId="4FFFD547" wp14:editId="24A5F051">
            <wp:extent cx="1993472" cy="3549600"/>
            <wp:effectExtent l="76200" t="76200" r="64135" b="83185"/>
            <wp:docPr id="31" name="圖片 31" descr="Simulator%20Screen%20Shot%202017年1月3日%20下午5.50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imulator%20Screen%20Shot%202017年1月3日%20下午5.50.2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472" cy="35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045F706" w14:textId="77777777" w:rsidR="00A03770" w:rsidRPr="00A95674" w:rsidRDefault="008E465F" w:rsidP="001B721F">
      <w:r>
        <w:t>如若要進行編輯刪除，只要按住景點標題向左移，便會出現</w:t>
      </w:r>
      <w:r>
        <w:t xml:space="preserve"> “</w:t>
      </w:r>
      <w:r>
        <w:rPr>
          <w:rFonts w:hint="eastAsia"/>
        </w:rPr>
        <w:t>編</w:t>
      </w:r>
      <w:r>
        <w:t>輯</w:t>
      </w:r>
      <w:r>
        <w:t xml:space="preserve">” </w:t>
      </w:r>
      <w:r>
        <w:t>及</w:t>
      </w:r>
      <w:r>
        <w:t xml:space="preserve"> “</w:t>
      </w:r>
      <w:r>
        <w:rPr>
          <w:rFonts w:hint="eastAsia"/>
        </w:rPr>
        <w:t>刪除</w:t>
      </w:r>
      <w:r>
        <w:t xml:space="preserve">” </w:t>
      </w:r>
      <w:r>
        <w:rPr>
          <w:rFonts w:hint="eastAsia"/>
        </w:rPr>
        <w:t>按</w:t>
      </w:r>
      <w:r>
        <w:t>鈕。</w:t>
      </w:r>
    </w:p>
    <w:p w14:paraId="572286B5" w14:textId="77777777" w:rsidR="00A95674" w:rsidRDefault="005F4CF2" w:rsidP="001B721F">
      <w:r>
        <w:rPr>
          <w:noProof/>
        </w:rPr>
        <w:drawing>
          <wp:inline distT="0" distB="0" distL="0" distR="0" wp14:anchorId="0D012002" wp14:editId="7F359243">
            <wp:extent cx="1993472" cy="3549600"/>
            <wp:effectExtent l="76200" t="76200" r="64135" b="83185"/>
            <wp:docPr id="39" name="圖片 39" descr="Simulator%20Screen%20Shot%202017年1月3日%20下午5.56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imulator%20Screen%20Shot%202017年1月3日%20下午5.56.48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472" cy="35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296AC50" w14:textId="77777777" w:rsidR="00A95674" w:rsidRDefault="00A95674" w:rsidP="001B721F"/>
    <w:p w14:paraId="495D5BBE" w14:textId="77777777" w:rsidR="00A95674" w:rsidRDefault="005F4CF2" w:rsidP="001B721F">
      <w: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</w:rPr>
        <w:lastRenderedPageBreak/>
        <w:t>上</w:t>
      </w:r>
      <w:r w:rsidRPr="005F4CF2"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</w:rPr>
        <w:t>傳景</w:t>
      </w:r>
      <w: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</w:rPr>
        <w:t>點</w:t>
      </w:r>
    </w:p>
    <w:p w14:paraId="1D956A55" w14:textId="77777777" w:rsidR="00A95674" w:rsidRDefault="005F4CF2" w:rsidP="001B721F">
      <w:r>
        <w:rPr>
          <w:rFonts w:hint="eastAsia"/>
        </w:rPr>
        <w:t>上</w:t>
      </w:r>
      <w:r>
        <w:t>傳景點時，請</w:t>
      </w:r>
      <w:r>
        <w:rPr>
          <w:rFonts w:hint="eastAsia"/>
        </w:rPr>
        <w:t>先</w:t>
      </w:r>
      <w:r>
        <w:t>確</w:t>
      </w:r>
      <w:r>
        <w:rPr>
          <w:rFonts w:hint="eastAsia"/>
        </w:rPr>
        <w:t>定</w:t>
      </w:r>
      <w:r>
        <w:t>每項資料已經填寫完畢，否則不能完成上傳。</w:t>
      </w:r>
    </w:p>
    <w:p w14:paraId="081CFE59" w14:textId="77777777" w:rsidR="005F4CF2" w:rsidRDefault="005F4CF2" w:rsidP="001B721F">
      <w:r>
        <w:t>首先</w:t>
      </w:r>
      <w:r>
        <w:rPr>
          <w:rFonts w:hint="eastAsia"/>
        </w:rPr>
        <w:t>點</w:t>
      </w:r>
      <w:r>
        <w:t>擊一點要上</w:t>
      </w:r>
      <w:r>
        <w:rPr>
          <w:rFonts w:hint="eastAsia"/>
        </w:rPr>
        <w:t>傳</w:t>
      </w:r>
      <w:r>
        <w:t>的景點標題，標題格會</w:t>
      </w:r>
      <w:r>
        <w:rPr>
          <w:rFonts w:hint="eastAsia"/>
        </w:rPr>
        <w:t>變</w:t>
      </w:r>
      <w:r>
        <w:t>灰色代表已被選擇，這時只要按右上角的</w:t>
      </w:r>
      <w:r>
        <w:t xml:space="preserve"> “</w:t>
      </w:r>
      <w:r>
        <w:t>上傳</w:t>
      </w:r>
      <w:r>
        <w:t xml:space="preserve">” </w:t>
      </w:r>
      <w:r>
        <w:rPr>
          <w:rFonts w:hint="eastAsia"/>
        </w:rPr>
        <w:t>按</w:t>
      </w:r>
      <w:r>
        <w:t>鈕即可完成上傳。</w:t>
      </w:r>
    </w:p>
    <w:p w14:paraId="5B564A09" w14:textId="77777777" w:rsidR="00A95674" w:rsidRDefault="005F4CF2" w:rsidP="001B721F">
      <w:r>
        <w:rPr>
          <w:noProof/>
        </w:rPr>
        <w:drawing>
          <wp:inline distT="0" distB="0" distL="0" distR="0" wp14:anchorId="4539149E" wp14:editId="39D8CA0A">
            <wp:extent cx="1993472" cy="3549600"/>
            <wp:effectExtent l="76200" t="76200" r="64135" b="83185"/>
            <wp:docPr id="40" name="圖片 40" descr="Simulator%20Screen%20Shot%202017年1月3日%20下午5.58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imulator%20Screen%20Shot%202017年1月3日%20下午5.58.5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472" cy="35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86333D5" w14:textId="77777777" w:rsidR="00A95674" w:rsidRDefault="005F4CF2" w:rsidP="001B721F">
      <w:r>
        <w:t>完成會彈出提示視窗，按下確定回到主頁面完成整個製</w:t>
      </w:r>
      <w:r>
        <w:rPr>
          <w:rFonts w:hint="eastAsia"/>
        </w:rPr>
        <w:t>作</w:t>
      </w:r>
      <w:r>
        <w:t>過程。</w:t>
      </w:r>
    </w:p>
    <w:p w14:paraId="30C82FD2" w14:textId="77777777" w:rsidR="00A95674" w:rsidRDefault="00A95674" w:rsidP="001B721F"/>
    <w:p w14:paraId="0ADF6309" w14:textId="77777777" w:rsidR="00A95674" w:rsidRDefault="00A95674" w:rsidP="001B721F"/>
    <w:p w14:paraId="36E6F848" w14:textId="77777777" w:rsidR="00A95674" w:rsidRDefault="00A95674" w:rsidP="001B721F"/>
    <w:p w14:paraId="55CFBBD8" w14:textId="77777777" w:rsidR="00A95674" w:rsidRDefault="00A95674" w:rsidP="001B721F"/>
    <w:p w14:paraId="1D663792" w14:textId="77777777" w:rsidR="0048566C" w:rsidRDefault="0048566C" w:rsidP="001B721F"/>
    <w:p w14:paraId="756E974E" w14:textId="77777777" w:rsidR="0048566C" w:rsidRDefault="0048566C" w:rsidP="001B721F"/>
    <w:p w14:paraId="2EAF7F2D" w14:textId="77777777" w:rsidR="0048566C" w:rsidRDefault="0048566C" w:rsidP="001B721F"/>
    <w:p w14:paraId="1DAEB44C" w14:textId="77777777" w:rsidR="00A95674" w:rsidRDefault="00A95674" w:rsidP="001B721F"/>
    <w:p w14:paraId="52477E02" w14:textId="77777777" w:rsidR="00A03770" w:rsidRDefault="00A03770">
      <w:pPr>
        <w:spacing w:after="200"/>
      </w:pPr>
    </w:p>
    <w:p w14:paraId="1BB9E79F" w14:textId="77777777" w:rsidR="0048566C" w:rsidRDefault="0048566C">
      <w:pPr>
        <w:spacing w:after="200"/>
      </w:pPr>
    </w:p>
    <w:p w14:paraId="45F790E2" w14:textId="77777777" w:rsidR="0048566C" w:rsidRDefault="0048566C">
      <w:pPr>
        <w:spacing w:after="200"/>
      </w:pPr>
    </w:p>
    <w:p w14:paraId="457E0AF0" w14:textId="77777777" w:rsidR="005F4CF2" w:rsidRDefault="005F4CF2">
      <w:pPr>
        <w:spacing w:after="200"/>
      </w:pPr>
    </w:p>
    <w:p w14:paraId="0F76750E" w14:textId="77777777" w:rsidR="00272179" w:rsidRDefault="006A3B32" w:rsidP="006A3B32">
      <w:pPr>
        <w:pStyle w:val="1"/>
      </w:pPr>
      <w:bookmarkStart w:id="9" w:name="_Toc446976478"/>
      <w:r>
        <w:rPr>
          <w:rFonts w:hint="eastAsia"/>
        </w:rPr>
        <w:lastRenderedPageBreak/>
        <w:t>問題排除</w:t>
      </w:r>
      <w:bookmarkEnd w:id="9"/>
    </w:p>
    <w:p w14:paraId="4E7541B9" w14:textId="77777777" w:rsidR="006A3B32" w:rsidRDefault="006A3B32" w:rsidP="006A3B32">
      <w:pPr>
        <w:pStyle w:val="20"/>
      </w:pPr>
      <w:bookmarkStart w:id="10" w:name="_Toc446976479"/>
      <w:r>
        <w:rPr>
          <w:rFonts w:hint="eastAsia"/>
        </w:rPr>
        <w:t>常見問題說明</w:t>
      </w:r>
      <w:bookmarkEnd w:id="10"/>
    </w:p>
    <w:p w14:paraId="0367336C" w14:textId="77777777" w:rsidR="006A3B32" w:rsidRDefault="006A3B32" w:rsidP="006A3B32"/>
    <w:p w14:paraId="292C6837" w14:textId="77777777" w:rsidR="006A3B32" w:rsidRDefault="006A3B32" w:rsidP="006A3B32">
      <w:pPr>
        <w:pStyle w:val="20"/>
      </w:pPr>
      <w:bookmarkStart w:id="11" w:name="_Toc446976480"/>
      <w:r>
        <w:rPr>
          <w:rFonts w:hint="eastAsia"/>
        </w:rPr>
        <w:t>聯絡方式</w:t>
      </w:r>
      <w:bookmarkEnd w:id="11"/>
    </w:p>
    <w:p w14:paraId="27A6BF61" w14:textId="77777777" w:rsidR="006A3B32" w:rsidRDefault="006A3B32" w:rsidP="006A3B32">
      <w:pPr>
        <w:pStyle w:val="afd"/>
        <w:numPr>
          <w:ilvl w:val="0"/>
          <w:numId w:val="14"/>
        </w:numPr>
        <w:ind w:leftChars="0"/>
      </w:pPr>
      <w:r>
        <w:rPr>
          <w:rFonts w:hint="eastAsia"/>
        </w:rPr>
        <w:t>學校系所：國立成功大學</w:t>
      </w:r>
    </w:p>
    <w:p w14:paraId="4308A4F6" w14:textId="77777777" w:rsidR="006A3B32" w:rsidRPr="006A3B32" w:rsidRDefault="00562AB4" w:rsidP="006A3B32">
      <w:pPr>
        <w:pStyle w:val="afd"/>
        <w:numPr>
          <w:ilvl w:val="0"/>
          <w:numId w:val="14"/>
        </w:numPr>
        <w:ind w:leftChars="0"/>
      </w:pPr>
      <w:r>
        <w:rPr>
          <w:rFonts w:hint="eastAsia"/>
        </w:rPr>
        <w:t>連絡電話：多媒體網路實驗室</w:t>
      </w:r>
      <w:r>
        <w:rPr>
          <w:rFonts w:hint="eastAsia"/>
        </w:rPr>
        <w:t xml:space="preserve"> (</w:t>
      </w:r>
      <w:r>
        <w:t>06</w:t>
      </w:r>
      <w:r>
        <w:rPr>
          <w:rFonts w:hint="eastAsia"/>
        </w:rPr>
        <w:t>)</w:t>
      </w:r>
      <w:r w:rsidR="00632D58">
        <w:t xml:space="preserve"> </w:t>
      </w:r>
      <w:r w:rsidR="00632D58">
        <w:rPr>
          <w:rFonts w:hint="eastAsia"/>
        </w:rPr>
        <w:t>208-0362</w:t>
      </w:r>
    </w:p>
    <w:sectPr w:rsidR="006A3B32" w:rsidRPr="006A3B32">
      <w:footerReference w:type="even" r:id="rId36"/>
      <w:footerReference w:type="default" r:id="rId37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9F8E22" w14:textId="77777777" w:rsidR="000417DE" w:rsidRDefault="000417DE">
      <w:pPr>
        <w:spacing w:after="0" w:line="240" w:lineRule="auto"/>
      </w:pPr>
      <w:r>
        <w:separator/>
      </w:r>
    </w:p>
  </w:endnote>
  <w:endnote w:type="continuationSeparator" w:id="0">
    <w:p w14:paraId="5D3C9EFA" w14:textId="77777777" w:rsidR="000417DE" w:rsidRDefault="000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Franklin Gothic Book">
    <w:panose1 w:val="020B0503020102020204"/>
    <w:charset w:val="00"/>
    <w:family w:val="auto"/>
    <w:pitch w:val="variable"/>
    <w:sig w:usb0="00000287" w:usb1="00000000" w:usb2="00000000" w:usb3="00000000" w:csb0="0000009F" w:csb1="00000000"/>
  </w:font>
  <w:font w:name="微軟正黑體">
    <w:charset w:val="88"/>
    <w:family w:val="auto"/>
    <w:pitch w:val="variable"/>
    <w:sig w:usb0="00000087" w:usb1="288F40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0424C5" w14:textId="77777777" w:rsidR="00EC5238" w:rsidRDefault="00EC5238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10239B8D" wp14:editId="411323B3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矩形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1B1ADEE7" w14:textId="77777777" w:rsidR="00EC5238" w:rsidRDefault="000417DE">
                          <w:pPr>
                            <w:pStyle w:val="af5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標題"/>
                              <w:id w:val="825551805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B23351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 xml:space="preserve">DEH   Audio                                                         </w:t>
                              </w:r>
                              <w:r w:rsidR="00B23351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文史脈流無線行動文化資產音訊上傳系統</w:t>
                              </w:r>
                            </w:sdtContent>
                          </w:sdt>
                          <w:r w:rsidR="00EC5238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zh-TW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日期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01-06T00:00:00Z">
                                <w:dateFormat w:val="yyyy/M/d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84ADC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2017/1/6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10239B8D" id="_x77e9__x5f62__x0020_22" o:spid="_x0000_s1028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" o:allowincell="f" filled="f" stroked="f">
              <v:textbox style="layout-flow:vertical;mso-layout-flow-alt:bottom-to-top" inset=",,8.64pt,10.8pt">
                <w:txbxContent>
                  <w:p w14:paraId="1B1ADEE7" w14:textId="77777777" w:rsidR="00EC5238" w:rsidRDefault="006F09DA">
                    <w:pPr>
                      <w:pStyle w:val="af5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標題"/>
                        <w:id w:val="825551805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B23351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 xml:space="preserve">DEH   Audio                                                         </w:t>
                        </w:r>
                        <w:r w:rsidR="00B23351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文史脈流無線行動文化資產音訊上傳系統</w:t>
                        </w:r>
                      </w:sdtContent>
                    </w:sdt>
                    <w:r w:rsidR="00EC5238">
                      <w:rPr>
                        <w:rFonts w:asciiTheme="majorHAnsi" w:eastAsiaTheme="majorEastAsia" w:hAnsiTheme="majorHAnsi" w:cstheme="majorBidi"/>
                        <w:sz w:val="20"/>
                        <w:lang w:val="zh-TW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日期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7-01-06T00:00:00Z">
                          <w:dateFormat w:val="yyyy/M/d"/>
                          <w:lid w:val="zh-TW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384ADC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2017/1/6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164D5BB4" wp14:editId="30C3BB6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快取圖案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roundrect w14:anchorId="71A81939" id="快取圖案 24" o:spid="_x0000_s1026" style="position:absolute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5FF9C618" wp14:editId="0C3178D7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橢圓形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422565CB" w14:textId="77777777" w:rsidR="00EC5238" w:rsidRDefault="00EC5238">
                          <w:pPr>
                            <w:pStyle w:val="af5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CE2E42" w:rsidRPr="00CE2E42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TW"/>
                            </w:rPr>
                            <w:t>4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5FF9C618" id="_x6a62__x5713__x5f62__x0020_21" o:spid="_x0000_s1029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" o:allowincell="f" fillcolor="#d34817 [3204]" stroked="f">
              <v:textbox inset="0,0,0,0">
                <w:txbxContent>
                  <w:p w14:paraId="422565CB" w14:textId="77777777" w:rsidR="00EC5238" w:rsidRDefault="00EC5238">
                    <w:pPr>
                      <w:pStyle w:val="af5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5F4CF2" w:rsidRPr="005F4CF2">
                      <w:rPr>
                        <w:noProof/>
                        <w:color w:val="FFFFFF" w:themeColor="background1"/>
                        <w:sz w:val="40"/>
                        <w:szCs w:val="40"/>
                        <w:lang w:val="zh-TW"/>
                      </w:rPr>
                      <w:t>8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67115F" w14:textId="77777777" w:rsidR="00EC5238" w:rsidRDefault="00EC5238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60F575B8" wp14:editId="43B1F4BA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矩形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4C402794" w14:textId="77777777" w:rsidR="00EC5238" w:rsidRDefault="000417DE">
                          <w:pPr>
                            <w:pStyle w:val="af5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標題"/>
                              <w:id w:val="452295334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B23351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 xml:space="preserve">DEH   Audio                                                         </w:t>
                              </w:r>
                              <w:r w:rsidR="00B23351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文史脈流無線行動文化資產音訊上傳系統</w:t>
                              </w:r>
                            </w:sdtContent>
                          </w:sdt>
                          <w:r w:rsidR="00EC5238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zh-TW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日期"/>
                              <w:id w:val="21329706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01-06T00:00:00Z">
                                <w:dateFormat w:val="yyyy/M/d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84ADC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2017/1/6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60F575B8" id="_x77e9__x5f62__x0020_24" o:spid="_x0000_s1030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" o:allowincell="f" filled="f" stroked="f">
              <v:textbox style="layout-flow:vertical;mso-layout-flow-alt:bottom-to-top" inset=",,8.64pt,10.8pt">
                <w:txbxContent>
                  <w:p w14:paraId="4C402794" w14:textId="77777777" w:rsidR="00EC5238" w:rsidRDefault="006F09DA">
                    <w:pPr>
                      <w:pStyle w:val="af5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標題"/>
                        <w:id w:val="452295334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B23351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 xml:space="preserve">DEH   Audio                                                         </w:t>
                        </w:r>
                        <w:r w:rsidR="00B23351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文史脈流無線行動文化資產音訊上傳系統</w:t>
                        </w:r>
                      </w:sdtContent>
                    </w:sdt>
                    <w:r w:rsidR="00EC5238">
                      <w:rPr>
                        <w:rFonts w:asciiTheme="majorHAnsi" w:eastAsiaTheme="majorEastAsia" w:hAnsiTheme="majorHAnsi" w:cstheme="majorBidi"/>
                        <w:sz w:val="20"/>
                        <w:lang w:val="zh-TW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日期"/>
                        <w:id w:val="2132970674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7-01-06T00:00:00Z">
                          <w:dateFormat w:val="yyyy/M/d"/>
                          <w:lid w:val="zh-TW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384ADC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2017/1/6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D065818" wp14:editId="176E400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快取圖案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roundrect w14:anchorId="1640A327" id="快取圖案 21" o:spid="_x0000_s1026" style="position:absolute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B9A0B13" wp14:editId="5FA7D84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橢圓形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7D258095" w14:textId="77777777" w:rsidR="00EC5238" w:rsidRDefault="00EC5238">
                          <w:pPr>
                            <w:pStyle w:val="af5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CE2E42" w:rsidRPr="00CE2E42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TW"/>
                            </w:rPr>
                            <w:t>5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7B9A0B13" id="_x6a62__x5713__x5f62__x0020_18" o:spid="_x0000_s1031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" o:allowincell="f" fillcolor="#d34817 [3204]" stroked="f">
              <v:textbox inset="0,0,0,0">
                <w:txbxContent>
                  <w:p w14:paraId="7D258095" w14:textId="77777777" w:rsidR="00EC5238" w:rsidRDefault="00EC5238">
                    <w:pPr>
                      <w:pStyle w:val="af5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CE2E42" w:rsidRPr="00CE2E42">
                      <w:rPr>
                        <w:noProof/>
                        <w:color w:val="FFFFFF" w:themeColor="background1"/>
                        <w:sz w:val="40"/>
                        <w:szCs w:val="40"/>
                        <w:lang w:val="zh-TW"/>
                      </w:rPr>
                      <w:t>5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14:paraId="5B12430D" w14:textId="77777777" w:rsidR="00EC5238" w:rsidRDefault="00EC5238">
    <w:pPr>
      <w:pStyle w:val="a8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6C6342" w14:textId="77777777" w:rsidR="000417DE" w:rsidRDefault="000417DE">
      <w:pPr>
        <w:spacing w:after="0" w:line="240" w:lineRule="auto"/>
      </w:pPr>
      <w:r>
        <w:separator/>
      </w:r>
    </w:p>
  </w:footnote>
  <w:footnote w:type="continuationSeparator" w:id="0">
    <w:p w14:paraId="57B31BD4" w14:textId="77777777" w:rsidR="000417DE" w:rsidRDefault="000417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>
    <w:nsid w:val="08A146D0"/>
    <w:multiLevelType w:val="hybridMultilevel"/>
    <w:tmpl w:val="88664E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0FF31300"/>
    <w:multiLevelType w:val="hybridMultilevel"/>
    <w:tmpl w:val="EC10D702"/>
    <w:lvl w:ilvl="0" w:tplc="12DCBE58">
      <w:start w:val="6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6112C2C"/>
    <w:multiLevelType w:val="hybridMultilevel"/>
    <w:tmpl w:val="8DFEBFD2"/>
    <w:lvl w:ilvl="0" w:tplc="4E36C0B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A3108D3"/>
    <w:multiLevelType w:val="hybridMultilevel"/>
    <w:tmpl w:val="1C6E0216"/>
    <w:lvl w:ilvl="0" w:tplc="12DCBE58">
      <w:start w:val="6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D312A3F"/>
    <w:multiLevelType w:val="hybridMultilevel"/>
    <w:tmpl w:val="E83A7620"/>
    <w:lvl w:ilvl="0" w:tplc="7B5E38C0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F9719EC"/>
    <w:multiLevelType w:val="hybridMultilevel"/>
    <w:tmpl w:val="73C4AA90"/>
    <w:lvl w:ilvl="0" w:tplc="D09A5346">
      <w:start w:val="1"/>
      <w:numFmt w:val="decimal"/>
      <w:lvlText w:val="%1."/>
      <w:lvlJc w:val="left"/>
      <w:pPr>
        <w:ind w:left="480" w:hanging="480"/>
      </w:pPr>
      <w:rPr>
        <w:rFonts w:asciiTheme="minorHAnsi" w:hAnsiTheme="minorHAnsi" w:hint="default"/>
        <w:b w:val="0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2E0420"/>
    <w:multiLevelType w:val="hybridMultilevel"/>
    <w:tmpl w:val="1C6E0216"/>
    <w:lvl w:ilvl="0" w:tplc="12DCBE58">
      <w:start w:val="6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C377FF2"/>
    <w:multiLevelType w:val="hybridMultilevel"/>
    <w:tmpl w:val="68F04FE4"/>
    <w:lvl w:ilvl="0" w:tplc="E0D84DCE">
      <w:start w:val="4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C3D6830"/>
    <w:multiLevelType w:val="hybridMultilevel"/>
    <w:tmpl w:val="8ADA7076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2C66134D"/>
    <w:multiLevelType w:val="hybridMultilevel"/>
    <w:tmpl w:val="2D36B94A"/>
    <w:lvl w:ilvl="0" w:tplc="B0645CEC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AB61864"/>
    <w:multiLevelType w:val="hybridMultilevel"/>
    <w:tmpl w:val="B158FAD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B5E3A90"/>
    <w:multiLevelType w:val="hybridMultilevel"/>
    <w:tmpl w:val="A674230A"/>
    <w:lvl w:ilvl="0" w:tplc="2EEC5C8A">
      <w:start w:val="1"/>
      <w:numFmt w:val="decimal"/>
      <w:lvlText w:val="%1."/>
      <w:lvlJc w:val="left"/>
      <w:pPr>
        <w:ind w:left="480" w:hanging="480"/>
      </w:pPr>
      <w:rPr>
        <w:rFonts w:asciiTheme="minorHAnsi" w:hAnsiTheme="minorHAnsi" w:hint="default"/>
        <w:b w:val="0"/>
        <w:color w:val="auto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3C722690"/>
    <w:multiLevelType w:val="hybridMultilevel"/>
    <w:tmpl w:val="EBE2C04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4C7477E"/>
    <w:multiLevelType w:val="hybridMultilevel"/>
    <w:tmpl w:val="2126F978"/>
    <w:lvl w:ilvl="0" w:tplc="A0403C84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7652F3B"/>
    <w:multiLevelType w:val="hybridMultilevel"/>
    <w:tmpl w:val="53F65664"/>
    <w:lvl w:ilvl="0" w:tplc="57D87C4A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47F12B8C"/>
    <w:multiLevelType w:val="hybridMultilevel"/>
    <w:tmpl w:val="B00C3F8E"/>
    <w:lvl w:ilvl="0" w:tplc="12DCBE58">
      <w:start w:val="6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482870AA"/>
    <w:multiLevelType w:val="hybridMultilevel"/>
    <w:tmpl w:val="569ADE96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49CA1BDC"/>
    <w:multiLevelType w:val="hybridMultilevel"/>
    <w:tmpl w:val="F80812A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4E01370E"/>
    <w:multiLevelType w:val="hybridMultilevel"/>
    <w:tmpl w:val="B1741BF8"/>
    <w:lvl w:ilvl="0" w:tplc="F4B8EEE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0BB4959"/>
    <w:multiLevelType w:val="hybridMultilevel"/>
    <w:tmpl w:val="2D547288"/>
    <w:lvl w:ilvl="0" w:tplc="12DCBE58">
      <w:start w:val="6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23A3D7C"/>
    <w:multiLevelType w:val="hybridMultilevel"/>
    <w:tmpl w:val="B1741BF8"/>
    <w:lvl w:ilvl="0" w:tplc="F4B8EEE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2792405"/>
    <w:multiLevelType w:val="hybridMultilevel"/>
    <w:tmpl w:val="A0509B5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54050388"/>
    <w:multiLevelType w:val="hybridMultilevel"/>
    <w:tmpl w:val="69EA8EE2"/>
    <w:lvl w:ilvl="0" w:tplc="FC20099A">
      <w:start w:val="1"/>
      <w:numFmt w:val="decimal"/>
      <w:lvlText w:val="%1."/>
      <w:lvlJc w:val="left"/>
      <w:pPr>
        <w:ind w:left="480" w:hanging="480"/>
      </w:pPr>
      <w:rPr>
        <w:rFonts w:asciiTheme="minorHAnsi" w:hAnsiTheme="minorHAnsi" w:hint="default"/>
        <w:b w:val="0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5FC5D29"/>
    <w:multiLevelType w:val="hybridMultilevel"/>
    <w:tmpl w:val="6B0A0020"/>
    <w:lvl w:ilvl="0" w:tplc="B580873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5F0A5C93"/>
    <w:multiLevelType w:val="hybridMultilevel"/>
    <w:tmpl w:val="67CC655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6344614A"/>
    <w:multiLevelType w:val="hybridMultilevel"/>
    <w:tmpl w:val="5CA0D8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401564B"/>
    <w:multiLevelType w:val="hybridMultilevel"/>
    <w:tmpl w:val="6A22FA6E"/>
    <w:lvl w:ilvl="0" w:tplc="12DCBE58">
      <w:start w:val="6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68234371"/>
    <w:multiLevelType w:val="hybridMultilevel"/>
    <w:tmpl w:val="2EBC47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>
    <w:nsid w:val="6A4C4126"/>
    <w:multiLevelType w:val="hybridMultilevel"/>
    <w:tmpl w:val="1C6E0216"/>
    <w:lvl w:ilvl="0" w:tplc="12DCBE58">
      <w:start w:val="6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EAE498B"/>
    <w:multiLevelType w:val="hybridMultilevel"/>
    <w:tmpl w:val="6A360998"/>
    <w:lvl w:ilvl="0" w:tplc="7A884858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70286CA8"/>
    <w:multiLevelType w:val="hybridMultilevel"/>
    <w:tmpl w:val="8B2CA97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>
    <w:nsid w:val="77B777CB"/>
    <w:multiLevelType w:val="hybridMultilevel"/>
    <w:tmpl w:val="5A4ED4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32"/>
  </w:num>
  <w:num w:numId="12">
    <w:abstractNumId w:val="35"/>
  </w:num>
  <w:num w:numId="13">
    <w:abstractNumId w:val="29"/>
  </w:num>
  <w:num w:numId="14">
    <w:abstractNumId w:val="22"/>
  </w:num>
  <w:num w:numId="15">
    <w:abstractNumId w:val="30"/>
  </w:num>
  <w:num w:numId="16">
    <w:abstractNumId w:val="15"/>
  </w:num>
  <w:num w:numId="17">
    <w:abstractNumId w:val="16"/>
  </w:num>
  <w:num w:numId="18">
    <w:abstractNumId w:val="17"/>
  </w:num>
  <w:num w:numId="19">
    <w:abstractNumId w:val="33"/>
  </w:num>
  <w:num w:numId="20">
    <w:abstractNumId w:val="20"/>
  </w:num>
  <w:num w:numId="21">
    <w:abstractNumId w:val="6"/>
  </w:num>
  <w:num w:numId="22">
    <w:abstractNumId w:val="28"/>
  </w:num>
  <w:num w:numId="23">
    <w:abstractNumId w:val="11"/>
  </w:num>
  <w:num w:numId="24">
    <w:abstractNumId w:val="24"/>
  </w:num>
  <w:num w:numId="25">
    <w:abstractNumId w:val="23"/>
  </w:num>
  <w:num w:numId="26">
    <w:abstractNumId w:val="8"/>
  </w:num>
  <w:num w:numId="27">
    <w:abstractNumId w:val="31"/>
  </w:num>
  <w:num w:numId="28">
    <w:abstractNumId w:val="12"/>
  </w:num>
  <w:num w:numId="29">
    <w:abstractNumId w:val="34"/>
  </w:num>
  <w:num w:numId="30">
    <w:abstractNumId w:val="7"/>
  </w:num>
  <w:num w:numId="31">
    <w:abstractNumId w:val="18"/>
  </w:num>
  <w:num w:numId="32">
    <w:abstractNumId w:val="9"/>
  </w:num>
  <w:num w:numId="33">
    <w:abstractNumId w:val="13"/>
  </w:num>
  <w:num w:numId="34">
    <w:abstractNumId w:val="5"/>
  </w:num>
  <w:num w:numId="35">
    <w:abstractNumId w:val="26"/>
  </w:num>
  <w:num w:numId="36">
    <w:abstractNumId w:val="36"/>
  </w:num>
  <w:num w:numId="37">
    <w:abstractNumId w:val="19"/>
  </w:num>
  <w:num w:numId="38">
    <w:abstractNumId w:val="21"/>
  </w:num>
  <w:num w:numId="39">
    <w:abstractNumId w:val="25"/>
  </w:num>
  <w:num w:numId="40">
    <w:abstractNumId w:val="14"/>
  </w:num>
  <w:num w:numId="41">
    <w:abstractNumId w:val="27"/>
  </w:num>
  <w:num w:numId="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01E"/>
    <w:rsid w:val="000069FF"/>
    <w:rsid w:val="000355E2"/>
    <w:rsid w:val="000417DE"/>
    <w:rsid w:val="00067A78"/>
    <w:rsid w:val="00083ECA"/>
    <w:rsid w:val="000A71EB"/>
    <w:rsid w:val="000C3531"/>
    <w:rsid w:val="000C72CB"/>
    <w:rsid w:val="000C7A79"/>
    <w:rsid w:val="000D3E56"/>
    <w:rsid w:val="001473FA"/>
    <w:rsid w:val="001B721F"/>
    <w:rsid w:val="001F3F1D"/>
    <w:rsid w:val="00201F67"/>
    <w:rsid w:val="00201FA7"/>
    <w:rsid w:val="00210375"/>
    <w:rsid w:val="002328F7"/>
    <w:rsid w:val="0024417A"/>
    <w:rsid w:val="00254B23"/>
    <w:rsid w:val="00272179"/>
    <w:rsid w:val="002C0B44"/>
    <w:rsid w:val="002E08BD"/>
    <w:rsid w:val="00301502"/>
    <w:rsid w:val="00306270"/>
    <w:rsid w:val="00313069"/>
    <w:rsid w:val="00321D6E"/>
    <w:rsid w:val="003402C4"/>
    <w:rsid w:val="00340F3E"/>
    <w:rsid w:val="00353ED4"/>
    <w:rsid w:val="00355DF1"/>
    <w:rsid w:val="003573B4"/>
    <w:rsid w:val="00362DCA"/>
    <w:rsid w:val="00362E13"/>
    <w:rsid w:val="003705D8"/>
    <w:rsid w:val="00374F97"/>
    <w:rsid w:val="00384ADC"/>
    <w:rsid w:val="00390215"/>
    <w:rsid w:val="003D4CF2"/>
    <w:rsid w:val="003F5013"/>
    <w:rsid w:val="00451DF8"/>
    <w:rsid w:val="004810FB"/>
    <w:rsid w:val="0048566C"/>
    <w:rsid w:val="00486328"/>
    <w:rsid w:val="004A1135"/>
    <w:rsid w:val="004A1424"/>
    <w:rsid w:val="004B2386"/>
    <w:rsid w:val="004B5A99"/>
    <w:rsid w:val="004C408D"/>
    <w:rsid w:val="004E2895"/>
    <w:rsid w:val="004E548A"/>
    <w:rsid w:val="004F2BBF"/>
    <w:rsid w:val="004F35C9"/>
    <w:rsid w:val="00522C23"/>
    <w:rsid w:val="00542D61"/>
    <w:rsid w:val="00562AB4"/>
    <w:rsid w:val="0057032F"/>
    <w:rsid w:val="005924B5"/>
    <w:rsid w:val="005A6CA9"/>
    <w:rsid w:val="005D0962"/>
    <w:rsid w:val="005F4CF2"/>
    <w:rsid w:val="006146CF"/>
    <w:rsid w:val="006310BC"/>
    <w:rsid w:val="00632D58"/>
    <w:rsid w:val="00632E2D"/>
    <w:rsid w:val="00633F29"/>
    <w:rsid w:val="00646A91"/>
    <w:rsid w:val="00663EFF"/>
    <w:rsid w:val="0066507F"/>
    <w:rsid w:val="00677574"/>
    <w:rsid w:val="006A3B32"/>
    <w:rsid w:val="006A7E09"/>
    <w:rsid w:val="006C5B65"/>
    <w:rsid w:val="006F09DA"/>
    <w:rsid w:val="006F1E2D"/>
    <w:rsid w:val="007306F0"/>
    <w:rsid w:val="007314F9"/>
    <w:rsid w:val="007717B3"/>
    <w:rsid w:val="00783015"/>
    <w:rsid w:val="00784B13"/>
    <w:rsid w:val="00786FB5"/>
    <w:rsid w:val="007963CA"/>
    <w:rsid w:val="007F0072"/>
    <w:rsid w:val="008004A3"/>
    <w:rsid w:val="00817FAF"/>
    <w:rsid w:val="00831D50"/>
    <w:rsid w:val="008330B2"/>
    <w:rsid w:val="008406BD"/>
    <w:rsid w:val="00841EC5"/>
    <w:rsid w:val="00855184"/>
    <w:rsid w:val="008573BA"/>
    <w:rsid w:val="00892462"/>
    <w:rsid w:val="008B6E5B"/>
    <w:rsid w:val="008C2714"/>
    <w:rsid w:val="008D42C6"/>
    <w:rsid w:val="008E465F"/>
    <w:rsid w:val="008E4AD2"/>
    <w:rsid w:val="00903FA9"/>
    <w:rsid w:val="00905D67"/>
    <w:rsid w:val="00905F59"/>
    <w:rsid w:val="00905FED"/>
    <w:rsid w:val="009155CD"/>
    <w:rsid w:val="00932C72"/>
    <w:rsid w:val="00941DE6"/>
    <w:rsid w:val="00964657"/>
    <w:rsid w:val="00975804"/>
    <w:rsid w:val="009B5538"/>
    <w:rsid w:val="009C0950"/>
    <w:rsid w:val="009E381F"/>
    <w:rsid w:val="00A03770"/>
    <w:rsid w:val="00A27BE6"/>
    <w:rsid w:val="00A30A9D"/>
    <w:rsid w:val="00A372E6"/>
    <w:rsid w:val="00A460B9"/>
    <w:rsid w:val="00A95674"/>
    <w:rsid w:val="00AA77A1"/>
    <w:rsid w:val="00B072EA"/>
    <w:rsid w:val="00B23351"/>
    <w:rsid w:val="00B24487"/>
    <w:rsid w:val="00B32DB0"/>
    <w:rsid w:val="00B33F8C"/>
    <w:rsid w:val="00B374EB"/>
    <w:rsid w:val="00B5173D"/>
    <w:rsid w:val="00B716EE"/>
    <w:rsid w:val="00B72959"/>
    <w:rsid w:val="00B7520B"/>
    <w:rsid w:val="00B80D79"/>
    <w:rsid w:val="00B92590"/>
    <w:rsid w:val="00BB1DFF"/>
    <w:rsid w:val="00C23335"/>
    <w:rsid w:val="00C31659"/>
    <w:rsid w:val="00C36E49"/>
    <w:rsid w:val="00C46A12"/>
    <w:rsid w:val="00C65EAF"/>
    <w:rsid w:val="00C93F75"/>
    <w:rsid w:val="00CD0823"/>
    <w:rsid w:val="00CD6B41"/>
    <w:rsid w:val="00CE2E42"/>
    <w:rsid w:val="00CE4357"/>
    <w:rsid w:val="00CE6D38"/>
    <w:rsid w:val="00D0556B"/>
    <w:rsid w:val="00D40E65"/>
    <w:rsid w:val="00D47A0F"/>
    <w:rsid w:val="00D7237E"/>
    <w:rsid w:val="00D97D46"/>
    <w:rsid w:val="00DE278E"/>
    <w:rsid w:val="00DE7C27"/>
    <w:rsid w:val="00E031C7"/>
    <w:rsid w:val="00E0423F"/>
    <w:rsid w:val="00E27E0A"/>
    <w:rsid w:val="00E45869"/>
    <w:rsid w:val="00E506FC"/>
    <w:rsid w:val="00E74A64"/>
    <w:rsid w:val="00E8030A"/>
    <w:rsid w:val="00E90747"/>
    <w:rsid w:val="00E92AE0"/>
    <w:rsid w:val="00EB0805"/>
    <w:rsid w:val="00EB175B"/>
    <w:rsid w:val="00EC5238"/>
    <w:rsid w:val="00EC56EF"/>
    <w:rsid w:val="00ED5612"/>
    <w:rsid w:val="00EF284E"/>
    <w:rsid w:val="00F0001E"/>
    <w:rsid w:val="00F04D5A"/>
    <w:rsid w:val="00F108AF"/>
    <w:rsid w:val="00F350D2"/>
    <w:rsid w:val="00F414B8"/>
    <w:rsid w:val="00F64B52"/>
    <w:rsid w:val="00F721B5"/>
    <w:rsid w:val="00F803C4"/>
    <w:rsid w:val="00F84002"/>
    <w:rsid w:val="00FB0F70"/>
    <w:rsid w:val="00FB313A"/>
    <w:rsid w:val="00FC0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B207DD"/>
  <w15:docId w15:val="{B4409C42-A495-4602-AAFC-D8D484282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0"/>
    <w:uiPriority w:val="9"/>
    <w:qFormat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9D3511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1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9D3511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1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1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1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0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0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0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8"/>
      <w:szCs w:val="28"/>
    </w:rPr>
  </w:style>
  <w:style w:type="character" w:customStyle="1" w:styleId="21">
    <w:name w:val="標題 2 字元"/>
    <w:basedOn w:val="a1"/>
    <w:link w:val="20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4"/>
      <w:szCs w:val="24"/>
    </w:rPr>
  </w:style>
  <w:style w:type="character" w:customStyle="1" w:styleId="31">
    <w:name w:val="標題 3 字元"/>
    <w:basedOn w:val="a1"/>
    <w:link w:val="30"/>
    <w:uiPriority w:val="9"/>
    <w:rPr>
      <w:rFonts w:asciiTheme="majorHAnsi" w:eastAsiaTheme="majorEastAsia" w:hAnsiTheme="majorHAnsi" w:cs="Times New Roman"/>
      <w:b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a5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a5">
    <w:name w:val="標題 字元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6">
    <w:name w:val="Subtitle"/>
    <w:basedOn w:val="a0"/>
    <w:link w:val="a7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a7">
    <w:name w:val="副標題 字元"/>
    <w:basedOn w:val="a1"/>
    <w:link w:val="a6"/>
    <w:uiPriority w:val="11"/>
    <w:rPr>
      <w:rFonts w:asciiTheme="majorHAnsi" w:hAnsiTheme="majorHAnsi" w:cstheme="minorBidi"/>
      <w:sz w:val="28"/>
      <w:szCs w:val="28"/>
    </w:rPr>
  </w:style>
  <w:style w:type="paragraph" w:styleId="a8">
    <w:name w:val="footer"/>
    <w:basedOn w:val="a0"/>
    <w:link w:val="a9"/>
    <w:uiPriority w:val="99"/>
    <w:unhideWhenUsed/>
    <w:pPr>
      <w:tabs>
        <w:tab w:val="center" w:pos="4320"/>
        <w:tab w:val="right" w:pos="8640"/>
      </w:tabs>
    </w:pPr>
  </w:style>
  <w:style w:type="character" w:customStyle="1" w:styleId="a9">
    <w:name w:val="頁尾 字元"/>
    <w:basedOn w:val="a1"/>
    <w:link w:val="a8"/>
    <w:uiPriority w:val="99"/>
    <w:rPr>
      <w:rFonts w:cs="Times New Roman"/>
      <w:color w:val="000000" w:themeColor="text1"/>
      <w:szCs w:val="20"/>
    </w:rPr>
  </w:style>
  <w:style w:type="paragraph" w:styleId="aa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b">
    <w:name w:val="Balloon Text"/>
    <w:basedOn w:val="a0"/>
    <w:link w:val="ac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ac">
    <w:name w:val="註解方塊文字 字元"/>
    <w:basedOn w:val="a1"/>
    <w:link w:val="ab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d">
    <w:name w:val="Block Text"/>
    <w:aliases w:val="區塊引述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e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f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f0">
    <w:name w:val="header"/>
    <w:basedOn w:val="a0"/>
    <w:link w:val="af1"/>
    <w:uiPriority w:val="99"/>
    <w:unhideWhenUsed/>
    <w:pPr>
      <w:tabs>
        <w:tab w:val="center" w:pos="4320"/>
        <w:tab w:val="right" w:pos="8640"/>
      </w:tabs>
    </w:pPr>
  </w:style>
  <w:style w:type="character" w:customStyle="1" w:styleId="af1">
    <w:name w:val="頁首 字元"/>
    <w:basedOn w:val="a1"/>
    <w:link w:val="af0"/>
    <w:uiPriority w:val="99"/>
    <w:rPr>
      <w:rFonts w:cs="Times New Roman"/>
      <w:color w:val="000000" w:themeColor="text1"/>
      <w:szCs w:val="20"/>
    </w:rPr>
  </w:style>
  <w:style w:type="character" w:customStyle="1" w:styleId="41">
    <w:name w:val="標題 4 字元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1">
    <w:name w:val="標題 5 字元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0">
    <w:name w:val="標題 6 字元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0">
    <w:name w:val="標題 7 字元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0">
    <w:name w:val="標題 8 字元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0">
    <w:name w:val="標題 9 字元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f2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f3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4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5">
    <w:name w:val="No Spacing"/>
    <w:basedOn w:val="a0"/>
    <w:uiPriority w:val="1"/>
    <w:qFormat/>
    <w:pPr>
      <w:spacing w:after="0" w:line="240" w:lineRule="auto"/>
    </w:pPr>
  </w:style>
  <w:style w:type="character" w:styleId="af6">
    <w:name w:val="Placeholder Text"/>
    <w:basedOn w:val="a1"/>
    <w:uiPriority w:val="99"/>
    <w:semiHidden/>
    <w:rPr>
      <w:color w:val="808080"/>
    </w:rPr>
  </w:style>
  <w:style w:type="paragraph" w:styleId="af7">
    <w:name w:val="Quote"/>
    <w:basedOn w:val="a0"/>
    <w:link w:val="af8"/>
    <w:uiPriority w:val="29"/>
    <w:qFormat/>
    <w:rPr>
      <w:i/>
      <w:color w:val="808080" w:themeColor="background1" w:themeShade="80"/>
      <w:sz w:val="24"/>
    </w:rPr>
  </w:style>
  <w:style w:type="character" w:customStyle="1" w:styleId="af8">
    <w:name w:val="引文 字元"/>
    <w:basedOn w:val="a1"/>
    <w:link w:val="af7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9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a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b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c">
    <w:name w:val="Table Grid"/>
    <w:basedOn w:val="a2"/>
    <w:uiPriority w:val="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2">
    <w:name w:val="toc 2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2">
    <w:name w:val="toc 3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2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2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1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1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1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1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afd">
    <w:name w:val="List Paragraph"/>
    <w:basedOn w:val="a0"/>
    <w:uiPriority w:val="34"/>
    <w:qFormat/>
    <w:rsid w:val="00F0001E"/>
    <w:pPr>
      <w:ind w:leftChars="200" w:left="480"/>
    </w:pPr>
  </w:style>
  <w:style w:type="paragraph" w:styleId="afe">
    <w:name w:val="TOC Heading"/>
    <w:basedOn w:val="1"/>
    <w:next w:val="a0"/>
    <w:uiPriority w:val="39"/>
    <w:unhideWhenUsed/>
    <w:qFormat/>
    <w:rsid w:val="00CE6D38"/>
    <w:pPr>
      <w:keepNext/>
      <w:keepLines/>
      <w:spacing w:before="240" w:after="0" w:line="259" w:lineRule="auto"/>
      <w:outlineLvl w:val="9"/>
    </w:pPr>
    <w:rPr>
      <w:rFonts w:cstheme="majorBidi"/>
      <w:b w:val="0"/>
      <w:spacing w:val="0"/>
      <w:sz w:val="32"/>
      <w:szCs w:val="32"/>
    </w:rPr>
  </w:style>
  <w:style w:type="character" w:styleId="aff">
    <w:name w:val="Hyperlink"/>
    <w:basedOn w:val="a1"/>
    <w:uiPriority w:val="99"/>
    <w:unhideWhenUsed/>
    <w:rsid w:val="00CE6D38"/>
    <w:rPr>
      <w:color w:val="CC9900" w:themeColor="hyperlink"/>
      <w:u w:val="single"/>
    </w:rPr>
  </w:style>
  <w:style w:type="paragraph" w:styleId="aff0">
    <w:name w:val="table of figures"/>
    <w:basedOn w:val="a0"/>
    <w:next w:val="a0"/>
    <w:uiPriority w:val="99"/>
    <w:unhideWhenUsed/>
    <w:rsid w:val="00CE6D38"/>
    <w:pPr>
      <w:spacing w:after="0"/>
      <w:ind w:left="440" w:hanging="440"/>
    </w:pPr>
    <w:rPr>
      <w:smallCaps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microsoft.com/office/2007/relationships/diagramDrawing" Target="diagrams/drawing2.xml"/><Relationship Id="rId21" Type="http://schemas.openxmlformats.org/officeDocument/2006/relationships/diagramData" Target="diagrams/data3.xml"/><Relationship Id="rId22" Type="http://schemas.openxmlformats.org/officeDocument/2006/relationships/diagramLayout" Target="diagrams/layout3.xml"/><Relationship Id="rId23" Type="http://schemas.openxmlformats.org/officeDocument/2006/relationships/diagramQuickStyle" Target="diagrams/quickStyle3.xml"/><Relationship Id="rId24" Type="http://schemas.openxmlformats.org/officeDocument/2006/relationships/diagramColors" Target="diagrams/colors3.xml"/><Relationship Id="rId25" Type="http://schemas.microsoft.com/office/2007/relationships/diagramDrawing" Target="diagrams/drawing3.xml"/><Relationship Id="rId26" Type="http://schemas.openxmlformats.org/officeDocument/2006/relationships/image" Target="media/image1.png"/><Relationship Id="rId27" Type="http://schemas.openxmlformats.org/officeDocument/2006/relationships/image" Target="media/image2.png"/><Relationship Id="rId28" Type="http://schemas.openxmlformats.org/officeDocument/2006/relationships/image" Target="media/image3.png"/><Relationship Id="rId29" Type="http://schemas.openxmlformats.org/officeDocument/2006/relationships/image" Target="media/image4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30" Type="http://schemas.openxmlformats.org/officeDocument/2006/relationships/image" Target="media/image5.png"/><Relationship Id="rId31" Type="http://schemas.openxmlformats.org/officeDocument/2006/relationships/image" Target="media/image6.png"/><Relationship Id="rId32" Type="http://schemas.openxmlformats.org/officeDocument/2006/relationships/image" Target="media/image7.png"/><Relationship Id="rId9" Type="http://schemas.openxmlformats.org/officeDocument/2006/relationships/footnotes" Target="footnotes.xml"/><Relationship Id="rId6" Type="http://schemas.openxmlformats.org/officeDocument/2006/relationships/styles" Target="styles.xml"/><Relationship Id="rId7" Type="http://schemas.openxmlformats.org/officeDocument/2006/relationships/settings" Target="settings.xml"/><Relationship Id="rId8" Type="http://schemas.openxmlformats.org/officeDocument/2006/relationships/webSettings" Target="webSettings.xml"/><Relationship Id="rId33" Type="http://schemas.openxmlformats.org/officeDocument/2006/relationships/image" Target="media/image8.png"/><Relationship Id="rId34" Type="http://schemas.openxmlformats.org/officeDocument/2006/relationships/image" Target="media/image9.png"/><Relationship Id="rId35" Type="http://schemas.openxmlformats.org/officeDocument/2006/relationships/image" Target="media/image10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1" Type="http://schemas.openxmlformats.org/officeDocument/2006/relationships/diagramData" Target="diagrams/data1.xml"/><Relationship Id="rId12" Type="http://schemas.openxmlformats.org/officeDocument/2006/relationships/diagramLayout" Target="diagrams/layout1.xml"/><Relationship Id="rId13" Type="http://schemas.openxmlformats.org/officeDocument/2006/relationships/diagramQuickStyle" Target="diagrams/quickStyle1.xml"/><Relationship Id="rId14" Type="http://schemas.openxmlformats.org/officeDocument/2006/relationships/diagramColors" Target="diagrams/colors1.xml"/><Relationship Id="rId15" Type="http://schemas.microsoft.com/office/2007/relationships/diagramDrawing" Target="diagrams/drawing1.xml"/><Relationship Id="rId16" Type="http://schemas.openxmlformats.org/officeDocument/2006/relationships/diagramData" Target="diagrams/data2.xml"/><Relationship Id="rId17" Type="http://schemas.openxmlformats.org/officeDocument/2006/relationships/diagramLayout" Target="diagrams/layout2.xml"/><Relationship Id="rId18" Type="http://schemas.openxmlformats.org/officeDocument/2006/relationships/diagramQuickStyle" Target="diagrams/quickStyle2.xml"/><Relationship Id="rId19" Type="http://schemas.openxmlformats.org/officeDocument/2006/relationships/diagramColors" Target="diagrams/colors2.xml"/><Relationship Id="rId37" Type="http://schemas.openxmlformats.org/officeDocument/2006/relationships/footer" Target="footer2.xml"/><Relationship Id="rId38" Type="http://schemas.openxmlformats.org/officeDocument/2006/relationships/fontTable" Target="fontTable.xml"/><Relationship Id="rId39" Type="http://schemas.openxmlformats.org/officeDocument/2006/relationships/glossaryDocument" Target="glossary/document.xml"/><Relationship Id="rId4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l\AppData\Roaming\Microsoft\Templates\&#22577;&#21578;%20(&#20844;&#27491;&#20027;&#38988;)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47DED42-1460-418E-9042-D8FECFFC96EB}" type="doc">
      <dgm:prSet loTypeId="urn:microsoft.com/office/officeart/2005/8/layout/chevron2" loCatId="process" qsTypeId="urn:microsoft.com/office/officeart/2005/8/quickstyle/simple1" qsCatId="simple" csTypeId="urn:microsoft.com/office/officeart/2005/8/colors/colorful4" csCatId="colorful" phldr="1"/>
      <dgm:spPr/>
    </dgm:pt>
    <dgm:pt modelId="{E6FE7F42-737A-4FF3-9B89-FF2FD5C8D3A9}">
      <dgm:prSet phldrT="[文字]"/>
      <dgm:spPr/>
      <dgm:t>
        <a:bodyPr/>
        <a:lstStyle/>
        <a:p>
          <a:r>
            <a:rPr lang="zh-TW"/>
            <a:t>到達景點後</a:t>
          </a:r>
          <a:endParaRPr lang="zh-TW" altLang="en-US"/>
        </a:p>
      </dgm:t>
    </dgm:pt>
    <dgm:pt modelId="{A8A1B0AA-6017-4B76-81BF-1892D711AD1F}" type="parTrans" cxnId="{3C0449B7-3DD0-40F5-A4F7-E3AEF39992D2}">
      <dgm:prSet/>
      <dgm:spPr/>
      <dgm:t>
        <a:bodyPr/>
        <a:lstStyle/>
        <a:p>
          <a:endParaRPr lang="zh-TW" altLang="en-US"/>
        </a:p>
      </dgm:t>
    </dgm:pt>
    <dgm:pt modelId="{97B5E59D-5BED-4E8E-91B1-A8DF25E86D6A}" type="sibTrans" cxnId="{3C0449B7-3DD0-40F5-A4F7-E3AEF39992D2}">
      <dgm:prSet/>
      <dgm:spPr/>
      <dgm:t>
        <a:bodyPr/>
        <a:lstStyle/>
        <a:p>
          <a:endParaRPr lang="zh-TW" altLang="en-US"/>
        </a:p>
      </dgm:t>
    </dgm:pt>
    <dgm:pt modelId="{5535A847-9EED-410A-8DC3-16477B937B2D}">
      <dgm:prSet phldrT="[文字]"/>
      <dgm:spPr/>
      <dgm:t>
        <a:bodyPr/>
        <a:lstStyle/>
        <a:p>
          <a:r>
            <a:rPr lang="zh-TW" altLang="en-US"/>
            <a:t>離開景點後</a:t>
          </a:r>
        </a:p>
      </dgm:t>
    </dgm:pt>
    <dgm:pt modelId="{74F1EE3A-DAE8-4B55-BFCC-73C59449831E}" type="parTrans" cxnId="{ADDC6553-A0FD-4312-BF5E-EE23B9747230}">
      <dgm:prSet/>
      <dgm:spPr/>
      <dgm:t>
        <a:bodyPr/>
        <a:lstStyle/>
        <a:p>
          <a:endParaRPr lang="zh-TW" altLang="en-US"/>
        </a:p>
      </dgm:t>
    </dgm:pt>
    <dgm:pt modelId="{BA0F4FE4-0FC3-488D-A6B5-0E38CF3BC9F2}" type="sibTrans" cxnId="{ADDC6553-A0FD-4312-BF5E-EE23B9747230}">
      <dgm:prSet/>
      <dgm:spPr/>
      <dgm:t>
        <a:bodyPr/>
        <a:lstStyle/>
        <a:p>
          <a:endParaRPr lang="zh-TW" altLang="en-US"/>
        </a:p>
      </dgm:t>
    </dgm:pt>
    <dgm:pt modelId="{F5D0040C-92D8-4989-8CEC-A3ADEDB458A0}">
      <dgm:prSet phldrT="[文字]" custT="1"/>
      <dgm:spPr/>
      <dgm:t>
        <a:bodyPr/>
        <a:lstStyle/>
        <a:p>
          <a:r>
            <a:rPr lang="zh-TW" altLang="en-US" sz="900"/>
            <a:t>前往景點途中</a:t>
          </a:r>
        </a:p>
      </dgm:t>
    </dgm:pt>
    <dgm:pt modelId="{1E329A1E-9311-4E0F-BA3F-02AAFC5B0950}" type="sibTrans" cxnId="{B6F2F6DC-BC1C-4E1E-80AC-FC94625933F0}">
      <dgm:prSet/>
      <dgm:spPr/>
      <dgm:t>
        <a:bodyPr/>
        <a:lstStyle/>
        <a:p>
          <a:endParaRPr lang="zh-TW" altLang="en-US"/>
        </a:p>
      </dgm:t>
    </dgm:pt>
    <dgm:pt modelId="{DEEA8D81-0BD9-4938-9B10-3F4FF2F127FE}" type="parTrans" cxnId="{B6F2F6DC-BC1C-4E1E-80AC-FC94625933F0}">
      <dgm:prSet/>
      <dgm:spPr/>
      <dgm:t>
        <a:bodyPr/>
        <a:lstStyle/>
        <a:p>
          <a:endParaRPr lang="zh-TW" altLang="en-US"/>
        </a:p>
      </dgm:t>
    </dgm:pt>
    <dgm:pt modelId="{3C86C019-BB96-4401-901B-97EE4442FE0D}">
      <dgm:prSet phldrT="[文字]" custT="1"/>
      <dgm:spPr/>
      <dgm:t>
        <a:bodyPr/>
        <a:lstStyle/>
        <a:p>
          <a:r>
            <a:rPr lang="zh-TW" altLang="en-US" sz="1400"/>
            <a:t>安裝軟體並註冊帳號</a:t>
          </a:r>
        </a:p>
      </dgm:t>
    </dgm:pt>
    <dgm:pt modelId="{389D01A2-0649-43C1-9CA8-6B91D6AC899B}" type="parTrans" cxnId="{B53AB2B2-4B4B-47F4-A654-1D5F4DE3AA63}">
      <dgm:prSet/>
      <dgm:spPr/>
      <dgm:t>
        <a:bodyPr/>
        <a:lstStyle/>
        <a:p>
          <a:endParaRPr lang="zh-TW" altLang="en-US"/>
        </a:p>
      </dgm:t>
    </dgm:pt>
    <dgm:pt modelId="{6E26D2E4-5CB4-452B-A3DE-55BCD8137FF8}" type="sibTrans" cxnId="{B53AB2B2-4B4B-47F4-A654-1D5F4DE3AA63}">
      <dgm:prSet/>
      <dgm:spPr/>
      <dgm:t>
        <a:bodyPr/>
        <a:lstStyle/>
        <a:p>
          <a:endParaRPr lang="zh-TW" altLang="en-US"/>
        </a:p>
      </dgm:t>
    </dgm:pt>
    <dgm:pt modelId="{AE25A1EE-C1E7-4368-A437-B1C43FDE906E}">
      <dgm:prSet phldrT="[文字]" custT="1"/>
      <dgm:spPr/>
      <dgm:t>
        <a:bodyPr/>
        <a:lstStyle/>
        <a:p>
          <a:r>
            <a:rPr lang="zh-TW" altLang="en-US" sz="1400"/>
            <a:t>錄音及寫下景點描述並暫存</a:t>
          </a:r>
        </a:p>
      </dgm:t>
    </dgm:pt>
    <dgm:pt modelId="{97D640F5-D671-4925-8B3D-F8471B183B7E}" type="parTrans" cxnId="{52D30A08-D614-42A3-968B-B592071622E3}">
      <dgm:prSet/>
      <dgm:spPr/>
      <dgm:t>
        <a:bodyPr/>
        <a:lstStyle/>
        <a:p>
          <a:endParaRPr lang="zh-TW" altLang="en-US"/>
        </a:p>
      </dgm:t>
    </dgm:pt>
    <dgm:pt modelId="{D0412664-2227-4E7D-965B-26CA1CB171F3}" type="sibTrans" cxnId="{52D30A08-D614-42A3-968B-B592071622E3}">
      <dgm:prSet/>
      <dgm:spPr/>
      <dgm:t>
        <a:bodyPr/>
        <a:lstStyle/>
        <a:p>
          <a:endParaRPr lang="zh-TW" altLang="en-US"/>
        </a:p>
      </dgm:t>
    </dgm:pt>
    <dgm:pt modelId="{28115366-5576-4315-BD52-ED0B97B4E67B}">
      <dgm:prSet phldrT="[文字]" custT="1"/>
      <dgm:spPr/>
      <dgm:t>
        <a:bodyPr/>
        <a:lstStyle/>
        <a:p>
          <a:r>
            <a:rPr lang="zh-TW" altLang="en-US" sz="1400"/>
            <a:t>使用行動網路或</a:t>
          </a:r>
          <a:r>
            <a:rPr lang="en-US" altLang="zh-TW" sz="1400"/>
            <a:t>Wifi</a:t>
          </a:r>
          <a:r>
            <a:rPr lang="zh-TW" altLang="en-US" sz="1400"/>
            <a:t>將暫存的景點上傳</a:t>
          </a:r>
        </a:p>
      </dgm:t>
    </dgm:pt>
    <dgm:pt modelId="{89B75876-D4B5-4E93-B8EF-8CFAF4C48DCF}" type="parTrans" cxnId="{DD473A61-B2AE-426D-8CD6-186E24F930B0}">
      <dgm:prSet/>
      <dgm:spPr/>
      <dgm:t>
        <a:bodyPr/>
        <a:lstStyle/>
        <a:p>
          <a:endParaRPr lang="zh-TW" altLang="en-US"/>
        </a:p>
      </dgm:t>
    </dgm:pt>
    <dgm:pt modelId="{8F3605BB-D3F2-4955-B70C-B1FD3A1BABD2}" type="sibTrans" cxnId="{DD473A61-B2AE-426D-8CD6-186E24F930B0}">
      <dgm:prSet/>
      <dgm:spPr/>
      <dgm:t>
        <a:bodyPr/>
        <a:lstStyle/>
        <a:p>
          <a:endParaRPr lang="zh-TW" altLang="en-US"/>
        </a:p>
      </dgm:t>
    </dgm:pt>
    <dgm:pt modelId="{A527BDD9-D4D6-46F2-AE0D-5C846992DD71}" type="pres">
      <dgm:prSet presAssocID="{347DED42-1460-418E-9042-D8FECFFC96EB}" presName="linearFlow" presStyleCnt="0">
        <dgm:presLayoutVars>
          <dgm:dir/>
          <dgm:animLvl val="lvl"/>
          <dgm:resizeHandles val="exact"/>
        </dgm:presLayoutVars>
      </dgm:prSet>
      <dgm:spPr/>
    </dgm:pt>
    <dgm:pt modelId="{EDA1CA23-71A1-46F4-9FDB-FB9F07703AD2}" type="pres">
      <dgm:prSet presAssocID="{F5D0040C-92D8-4989-8CEC-A3ADEDB458A0}" presName="composite" presStyleCnt="0"/>
      <dgm:spPr/>
    </dgm:pt>
    <dgm:pt modelId="{A1999686-9D35-4889-9127-6A13D1470DE9}" type="pres">
      <dgm:prSet presAssocID="{F5D0040C-92D8-4989-8CEC-A3ADEDB458A0}" presName="parentText" presStyleLbl="align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222A17-FFC4-43EB-883F-F107BE230254}" type="pres">
      <dgm:prSet presAssocID="{F5D0040C-92D8-4989-8CEC-A3ADEDB458A0}" presName="descendantText" presStyleLbl="alignAcc1" presStyleIdx="0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216F777-DDE2-49D9-997E-F26268864D82}" type="pres">
      <dgm:prSet presAssocID="{1E329A1E-9311-4E0F-BA3F-02AAFC5B0950}" presName="sp" presStyleCnt="0"/>
      <dgm:spPr/>
    </dgm:pt>
    <dgm:pt modelId="{48DA8B65-0B9E-48B3-856A-96D5D0EE2375}" type="pres">
      <dgm:prSet presAssocID="{E6FE7F42-737A-4FF3-9B89-FF2FD5C8D3A9}" presName="composite" presStyleCnt="0"/>
      <dgm:spPr/>
    </dgm:pt>
    <dgm:pt modelId="{68546131-91A0-4EF8-A477-6CD958F35653}" type="pres">
      <dgm:prSet presAssocID="{E6FE7F42-737A-4FF3-9B89-FF2FD5C8D3A9}" presName="parentText" presStyleLbl="alignNode1" presStyleIdx="1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C2E42FB7-E923-4E4D-BA5D-062BCDB0A1E5}" type="pres">
      <dgm:prSet presAssocID="{E6FE7F42-737A-4FF3-9B89-FF2FD5C8D3A9}" presName="descendantText" presStyleLbl="alignAcc1" presStyleIdx="1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2224BCEC-B623-43EB-96F3-0837D1ABCB93}" type="pres">
      <dgm:prSet presAssocID="{97B5E59D-5BED-4E8E-91B1-A8DF25E86D6A}" presName="sp" presStyleCnt="0"/>
      <dgm:spPr/>
    </dgm:pt>
    <dgm:pt modelId="{9908FBD0-FE09-4EFF-A448-4152F5A0862B}" type="pres">
      <dgm:prSet presAssocID="{5535A847-9EED-410A-8DC3-16477B937B2D}" presName="composite" presStyleCnt="0"/>
      <dgm:spPr/>
    </dgm:pt>
    <dgm:pt modelId="{00B75ED9-1FB0-4014-A83C-49D2795BA467}" type="pres">
      <dgm:prSet presAssocID="{5535A847-9EED-410A-8DC3-16477B937B2D}" presName="parentText" presStyleLbl="align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B8A8964F-78CF-4E9A-8F03-8BC5264508D0}" type="pres">
      <dgm:prSet presAssocID="{5535A847-9EED-410A-8DC3-16477B937B2D}" presName="descendantText" presStyleLbl="alignAcc1" presStyleIdx="2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BACDD18D-AC97-9E4B-BD76-A5BFEC01C96E}" type="presOf" srcId="{347DED42-1460-418E-9042-D8FECFFC96EB}" destId="{A527BDD9-D4D6-46F2-AE0D-5C846992DD71}" srcOrd="0" destOrd="0" presId="urn:microsoft.com/office/officeart/2005/8/layout/chevron2"/>
    <dgm:cxn modelId="{DD473A61-B2AE-426D-8CD6-186E24F930B0}" srcId="{5535A847-9EED-410A-8DC3-16477B937B2D}" destId="{28115366-5576-4315-BD52-ED0B97B4E67B}" srcOrd="0" destOrd="0" parTransId="{89B75876-D4B5-4E93-B8EF-8CFAF4C48DCF}" sibTransId="{8F3605BB-D3F2-4955-B70C-B1FD3A1BABD2}"/>
    <dgm:cxn modelId="{3C0449B7-3DD0-40F5-A4F7-E3AEF39992D2}" srcId="{347DED42-1460-418E-9042-D8FECFFC96EB}" destId="{E6FE7F42-737A-4FF3-9B89-FF2FD5C8D3A9}" srcOrd="1" destOrd="0" parTransId="{A8A1B0AA-6017-4B76-81BF-1892D711AD1F}" sibTransId="{97B5E59D-5BED-4E8E-91B1-A8DF25E86D6A}"/>
    <dgm:cxn modelId="{52D30A08-D614-42A3-968B-B592071622E3}" srcId="{E6FE7F42-737A-4FF3-9B89-FF2FD5C8D3A9}" destId="{AE25A1EE-C1E7-4368-A437-B1C43FDE906E}" srcOrd="0" destOrd="0" parTransId="{97D640F5-D671-4925-8B3D-F8471B183B7E}" sibTransId="{D0412664-2227-4E7D-965B-26CA1CB171F3}"/>
    <dgm:cxn modelId="{0F480493-D1FF-0B4D-9408-BFC007C3AD3A}" type="presOf" srcId="{5535A847-9EED-410A-8DC3-16477B937B2D}" destId="{00B75ED9-1FB0-4014-A83C-49D2795BA467}" srcOrd="0" destOrd="0" presId="urn:microsoft.com/office/officeart/2005/8/layout/chevron2"/>
    <dgm:cxn modelId="{11FD95D0-F3ED-5047-9C1A-53718D7C1E30}" type="presOf" srcId="{E6FE7F42-737A-4FF3-9B89-FF2FD5C8D3A9}" destId="{68546131-91A0-4EF8-A477-6CD958F35653}" srcOrd="0" destOrd="0" presId="urn:microsoft.com/office/officeart/2005/8/layout/chevron2"/>
    <dgm:cxn modelId="{B6F2F6DC-BC1C-4E1E-80AC-FC94625933F0}" srcId="{347DED42-1460-418E-9042-D8FECFFC96EB}" destId="{F5D0040C-92D8-4989-8CEC-A3ADEDB458A0}" srcOrd="0" destOrd="0" parTransId="{DEEA8D81-0BD9-4938-9B10-3F4FF2F127FE}" sibTransId="{1E329A1E-9311-4E0F-BA3F-02AAFC5B0950}"/>
    <dgm:cxn modelId="{ADDC6553-A0FD-4312-BF5E-EE23B9747230}" srcId="{347DED42-1460-418E-9042-D8FECFFC96EB}" destId="{5535A847-9EED-410A-8DC3-16477B937B2D}" srcOrd="2" destOrd="0" parTransId="{74F1EE3A-DAE8-4B55-BFCC-73C59449831E}" sibTransId="{BA0F4FE4-0FC3-488D-A6B5-0E38CF3BC9F2}"/>
    <dgm:cxn modelId="{B53AB2B2-4B4B-47F4-A654-1D5F4DE3AA63}" srcId="{F5D0040C-92D8-4989-8CEC-A3ADEDB458A0}" destId="{3C86C019-BB96-4401-901B-97EE4442FE0D}" srcOrd="0" destOrd="0" parTransId="{389D01A2-0649-43C1-9CA8-6B91D6AC899B}" sibTransId="{6E26D2E4-5CB4-452B-A3DE-55BCD8137FF8}"/>
    <dgm:cxn modelId="{9C337693-1D68-6348-8E17-BC67050EC032}" type="presOf" srcId="{28115366-5576-4315-BD52-ED0B97B4E67B}" destId="{B8A8964F-78CF-4E9A-8F03-8BC5264508D0}" srcOrd="0" destOrd="0" presId="urn:microsoft.com/office/officeart/2005/8/layout/chevron2"/>
    <dgm:cxn modelId="{7E09C4ED-036D-AC46-8BD3-3FDE6A5AC9CF}" type="presOf" srcId="{3C86C019-BB96-4401-901B-97EE4442FE0D}" destId="{53222A17-FFC4-43EB-883F-F107BE230254}" srcOrd="0" destOrd="0" presId="urn:microsoft.com/office/officeart/2005/8/layout/chevron2"/>
    <dgm:cxn modelId="{656870DC-CA53-C14C-A8C6-0F4DB99C35FE}" type="presOf" srcId="{AE25A1EE-C1E7-4368-A437-B1C43FDE906E}" destId="{C2E42FB7-E923-4E4D-BA5D-062BCDB0A1E5}" srcOrd="0" destOrd="0" presId="urn:microsoft.com/office/officeart/2005/8/layout/chevron2"/>
    <dgm:cxn modelId="{EEF9AC2D-FA06-494F-88F0-9E652B359A30}" type="presOf" srcId="{F5D0040C-92D8-4989-8CEC-A3ADEDB458A0}" destId="{A1999686-9D35-4889-9127-6A13D1470DE9}" srcOrd="0" destOrd="0" presId="urn:microsoft.com/office/officeart/2005/8/layout/chevron2"/>
    <dgm:cxn modelId="{E4D948A9-4CAE-5943-8BD2-DD6C580F85C2}" type="presParOf" srcId="{A527BDD9-D4D6-46F2-AE0D-5C846992DD71}" destId="{EDA1CA23-71A1-46F4-9FDB-FB9F07703AD2}" srcOrd="0" destOrd="0" presId="urn:microsoft.com/office/officeart/2005/8/layout/chevron2"/>
    <dgm:cxn modelId="{99BEC66A-440B-BF4E-A309-2407837E6A03}" type="presParOf" srcId="{EDA1CA23-71A1-46F4-9FDB-FB9F07703AD2}" destId="{A1999686-9D35-4889-9127-6A13D1470DE9}" srcOrd="0" destOrd="0" presId="urn:microsoft.com/office/officeart/2005/8/layout/chevron2"/>
    <dgm:cxn modelId="{193FC1E5-0A48-BB48-B51D-C0E6DDD7D69C}" type="presParOf" srcId="{EDA1CA23-71A1-46F4-9FDB-FB9F07703AD2}" destId="{53222A17-FFC4-43EB-883F-F107BE230254}" srcOrd="1" destOrd="0" presId="urn:microsoft.com/office/officeart/2005/8/layout/chevron2"/>
    <dgm:cxn modelId="{0B82C21D-B06C-1841-9A06-AC653DAD85A1}" type="presParOf" srcId="{A527BDD9-D4D6-46F2-AE0D-5C846992DD71}" destId="{1216F777-DDE2-49D9-997E-F26268864D82}" srcOrd="1" destOrd="0" presId="urn:microsoft.com/office/officeart/2005/8/layout/chevron2"/>
    <dgm:cxn modelId="{204C2152-D870-9D44-8FD1-B5B485059D75}" type="presParOf" srcId="{A527BDD9-D4D6-46F2-AE0D-5C846992DD71}" destId="{48DA8B65-0B9E-48B3-856A-96D5D0EE2375}" srcOrd="2" destOrd="0" presId="urn:microsoft.com/office/officeart/2005/8/layout/chevron2"/>
    <dgm:cxn modelId="{E2698DF2-6179-2245-83F2-28C0BECEA1C4}" type="presParOf" srcId="{48DA8B65-0B9E-48B3-856A-96D5D0EE2375}" destId="{68546131-91A0-4EF8-A477-6CD958F35653}" srcOrd="0" destOrd="0" presId="urn:microsoft.com/office/officeart/2005/8/layout/chevron2"/>
    <dgm:cxn modelId="{DCD01636-FA16-1E41-B181-21778CD269C5}" type="presParOf" srcId="{48DA8B65-0B9E-48B3-856A-96D5D0EE2375}" destId="{C2E42FB7-E923-4E4D-BA5D-062BCDB0A1E5}" srcOrd="1" destOrd="0" presId="urn:microsoft.com/office/officeart/2005/8/layout/chevron2"/>
    <dgm:cxn modelId="{B681EE35-67FD-7C4A-8A80-450B9E7556ED}" type="presParOf" srcId="{A527BDD9-D4D6-46F2-AE0D-5C846992DD71}" destId="{2224BCEC-B623-43EB-96F3-0837D1ABCB93}" srcOrd="3" destOrd="0" presId="urn:microsoft.com/office/officeart/2005/8/layout/chevron2"/>
    <dgm:cxn modelId="{7769AE17-912A-8E49-81A9-A535DE9B27A2}" type="presParOf" srcId="{A527BDD9-D4D6-46F2-AE0D-5C846992DD71}" destId="{9908FBD0-FE09-4EFF-A448-4152F5A0862B}" srcOrd="4" destOrd="0" presId="urn:microsoft.com/office/officeart/2005/8/layout/chevron2"/>
    <dgm:cxn modelId="{0F120877-ECE7-C740-9C52-6FBE4B16AAF3}" type="presParOf" srcId="{9908FBD0-FE09-4EFF-A448-4152F5A0862B}" destId="{00B75ED9-1FB0-4014-A83C-49D2795BA467}" srcOrd="0" destOrd="0" presId="urn:microsoft.com/office/officeart/2005/8/layout/chevron2"/>
    <dgm:cxn modelId="{237A5061-4FD8-2B4D-A0B5-212BD18EBF9C}" type="presParOf" srcId="{9908FBD0-FE09-4EFF-A448-4152F5A0862B}" destId="{B8A8964F-78CF-4E9A-8F03-8BC5264508D0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D009E6C-4E0A-40C8-AB60-1FC556580A0D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CFF96F38-3D42-4850-9B39-2A8C54FF6309}">
      <dgm:prSet phldrT="[文字]" custT="1">
        <dgm:style>
          <a:lnRef idx="2">
            <a:schemeClr val="accent1"/>
          </a:lnRef>
          <a:fillRef idx="1">
            <a:schemeClr val="lt1"/>
          </a:fillRef>
          <a:effectRef idx="0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zh-TW" altLang="en-US" sz="2800"/>
            <a:t>系統</a:t>
          </a:r>
        </a:p>
      </dgm:t>
    </dgm:pt>
    <dgm:pt modelId="{97F75298-8791-4E7E-A45B-E4E310817EA2}" type="parTrans" cxnId="{8E795F28-85ED-4385-93C3-441CD6E14480}">
      <dgm:prSet/>
      <dgm:spPr/>
      <dgm:t>
        <a:bodyPr/>
        <a:lstStyle/>
        <a:p>
          <a:endParaRPr lang="zh-TW" altLang="en-US"/>
        </a:p>
      </dgm:t>
    </dgm:pt>
    <dgm:pt modelId="{F5131D39-B6F0-4531-A81D-6BCEAB7C1486}" type="sibTrans" cxnId="{8E795F28-85ED-4385-93C3-441CD6E14480}">
      <dgm:prSet/>
      <dgm:spPr/>
      <dgm:t>
        <a:bodyPr/>
        <a:lstStyle/>
        <a:p>
          <a:endParaRPr lang="zh-TW" altLang="en-US"/>
        </a:p>
      </dgm:t>
    </dgm:pt>
    <dgm:pt modelId="{FCE33C4E-EB9C-44D9-9136-8F324E137120}" type="asst">
      <dgm:prSet phldrT="[文字]" custT="1">
        <dgm:style>
          <a:lnRef idx="2">
            <a:schemeClr val="accent1"/>
          </a:lnRef>
          <a:fillRef idx="1">
            <a:schemeClr val="lt1"/>
          </a:fillRef>
          <a:effectRef idx="0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zh-TW" altLang="en-US" sz="2800"/>
            <a:t>登入</a:t>
          </a:r>
          <a:endParaRPr lang="zh-TW" altLang="en-US" sz="4800"/>
        </a:p>
      </dgm:t>
    </dgm:pt>
    <dgm:pt modelId="{477236CE-850A-4146-9CA4-87A2CECCC9DF}" type="parTrans" cxnId="{051FA2E1-3E3D-47A5-AC69-12A3716F2F63}">
      <dgm:prSet/>
      <dgm:spPr/>
      <dgm:t>
        <a:bodyPr/>
        <a:lstStyle/>
        <a:p>
          <a:endParaRPr lang="zh-TW" altLang="en-US"/>
        </a:p>
      </dgm:t>
    </dgm:pt>
    <dgm:pt modelId="{BE99B5A1-62D6-405E-8907-039A3973689B}" type="sibTrans" cxnId="{051FA2E1-3E3D-47A5-AC69-12A3716F2F63}">
      <dgm:prSet/>
      <dgm:spPr/>
      <dgm:t>
        <a:bodyPr/>
        <a:lstStyle/>
        <a:p>
          <a:endParaRPr lang="zh-TW" altLang="en-US"/>
        </a:p>
      </dgm:t>
    </dgm:pt>
    <dgm:pt modelId="{B084F3BA-3421-4D3D-A79D-91E9F0D9E6DD}">
      <dgm:prSet phldrT="[文字]" custT="1">
        <dgm:style>
          <a:lnRef idx="2">
            <a:schemeClr val="accent1"/>
          </a:lnRef>
          <a:fillRef idx="1">
            <a:schemeClr val="lt1"/>
          </a:fillRef>
          <a:effectRef idx="0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zh-TW" altLang="en-US" sz="1600"/>
            <a:t>製作新景點</a:t>
          </a:r>
        </a:p>
      </dgm:t>
    </dgm:pt>
    <dgm:pt modelId="{9CD7F14A-DFEF-49B8-A3B3-31786BC7C19F}" type="parTrans" cxnId="{0E415E40-B4D6-40AA-B77A-16962B0718EC}">
      <dgm:prSet/>
      <dgm:spPr/>
      <dgm:t>
        <a:bodyPr/>
        <a:lstStyle/>
        <a:p>
          <a:endParaRPr lang="zh-TW" altLang="en-US"/>
        </a:p>
      </dgm:t>
    </dgm:pt>
    <dgm:pt modelId="{2F9ADF98-85B5-4314-A28A-770670AE18A7}" type="sibTrans" cxnId="{0E415E40-B4D6-40AA-B77A-16962B0718EC}">
      <dgm:prSet/>
      <dgm:spPr/>
      <dgm:t>
        <a:bodyPr/>
        <a:lstStyle/>
        <a:p>
          <a:endParaRPr lang="zh-TW" altLang="en-US"/>
        </a:p>
      </dgm:t>
    </dgm:pt>
    <dgm:pt modelId="{4DF4B789-78FF-4583-B6EF-F126EB1FD814}">
      <dgm:prSet phldrT="[文字]" custT="1">
        <dgm:style>
          <a:lnRef idx="2">
            <a:schemeClr val="accent1"/>
          </a:lnRef>
          <a:fillRef idx="1">
            <a:schemeClr val="lt1"/>
          </a:fillRef>
          <a:effectRef idx="0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zh-TW" altLang="en-US" sz="1600"/>
            <a:t>上傳景點</a:t>
          </a:r>
        </a:p>
      </dgm:t>
    </dgm:pt>
    <dgm:pt modelId="{DA737ECF-DCFC-4BC2-B9CF-0FBBDB72DD0A}" type="parTrans" cxnId="{51E995FF-C198-4574-9D17-5FA3071B3B92}">
      <dgm:prSet/>
      <dgm:spPr/>
      <dgm:t>
        <a:bodyPr/>
        <a:lstStyle/>
        <a:p>
          <a:endParaRPr lang="zh-TW" altLang="en-US"/>
        </a:p>
      </dgm:t>
    </dgm:pt>
    <dgm:pt modelId="{C9646E7B-8873-40E0-AB59-D092E9276A2A}" type="sibTrans" cxnId="{51E995FF-C198-4574-9D17-5FA3071B3B92}">
      <dgm:prSet/>
      <dgm:spPr/>
      <dgm:t>
        <a:bodyPr/>
        <a:lstStyle/>
        <a:p>
          <a:endParaRPr lang="zh-TW" altLang="en-US"/>
        </a:p>
      </dgm:t>
    </dgm:pt>
    <dgm:pt modelId="{20FFA2D5-BE98-40F8-8C41-33CCDEC58DE4}">
      <dgm:prSet phldrT="[文字]" custT="1">
        <dgm:style>
          <a:lnRef idx="2">
            <a:schemeClr val="accent1"/>
          </a:lnRef>
          <a:fillRef idx="1">
            <a:schemeClr val="lt1"/>
          </a:fillRef>
          <a:effectRef idx="0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zh-TW" altLang="en-US" sz="1600"/>
            <a:t>編輯及刪除暫存景點</a:t>
          </a:r>
        </a:p>
      </dgm:t>
    </dgm:pt>
    <dgm:pt modelId="{03933678-277B-4B04-8AFC-4AA586B615F5}" type="parTrans" cxnId="{6FC39F4E-038F-4823-BEFD-81312BE17F8D}">
      <dgm:prSet/>
      <dgm:spPr/>
      <dgm:t>
        <a:bodyPr/>
        <a:lstStyle/>
        <a:p>
          <a:endParaRPr lang="zh-TW" altLang="en-US"/>
        </a:p>
      </dgm:t>
    </dgm:pt>
    <dgm:pt modelId="{4C3F4A6E-BB52-4276-8E4B-437790507B40}" type="sibTrans" cxnId="{6FC39F4E-038F-4823-BEFD-81312BE17F8D}">
      <dgm:prSet/>
      <dgm:spPr/>
      <dgm:t>
        <a:bodyPr/>
        <a:lstStyle/>
        <a:p>
          <a:endParaRPr lang="zh-TW" altLang="en-US"/>
        </a:p>
      </dgm:t>
    </dgm:pt>
    <dgm:pt modelId="{FF5BEE72-75F7-4FB6-AEE3-7D81ABABAF8E}" type="pres">
      <dgm:prSet presAssocID="{CD009E6C-4E0A-40C8-AB60-1FC556580A0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D52C0967-EDF0-4240-8F94-E436613FBBC2}" type="pres">
      <dgm:prSet presAssocID="{CFF96F38-3D42-4850-9B39-2A8C54FF6309}" presName="hierRoot1" presStyleCnt="0">
        <dgm:presLayoutVars>
          <dgm:hierBranch val="init"/>
        </dgm:presLayoutVars>
      </dgm:prSet>
      <dgm:spPr/>
    </dgm:pt>
    <dgm:pt modelId="{DACB021C-BE26-4CE6-9822-0720EF97FA74}" type="pres">
      <dgm:prSet presAssocID="{CFF96F38-3D42-4850-9B39-2A8C54FF6309}" presName="rootComposite1" presStyleCnt="0"/>
      <dgm:spPr/>
    </dgm:pt>
    <dgm:pt modelId="{4540F58C-AC03-4B0D-ADF6-03BD0F9A2720}" type="pres">
      <dgm:prSet presAssocID="{CFF96F38-3D42-4850-9B39-2A8C54FF6309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3AEC19B-CA12-457A-B13E-C3C426C88F28}" type="pres">
      <dgm:prSet presAssocID="{CFF96F38-3D42-4850-9B39-2A8C54FF6309}" presName="rootConnector1" presStyleLbl="node1" presStyleIdx="0" presStyleCnt="0"/>
      <dgm:spPr/>
      <dgm:t>
        <a:bodyPr/>
        <a:lstStyle/>
        <a:p>
          <a:endParaRPr lang="zh-TW" altLang="en-US"/>
        </a:p>
      </dgm:t>
    </dgm:pt>
    <dgm:pt modelId="{973EF411-107F-46D5-B3FA-4782EC5DB045}" type="pres">
      <dgm:prSet presAssocID="{CFF96F38-3D42-4850-9B39-2A8C54FF6309}" presName="hierChild2" presStyleCnt="0"/>
      <dgm:spPr/>
    </dgm:pt>
    <dgm:pt modelId="{53563AEB-A06B-45B9-BE1D-D0A1F23E84BA}" type="pres">
      <dgm:prSet presAssocID="{9CD7F14A-DFEF-49B8-A3B3-31786BC7C19F}" presName="Name37" presStyleLbl="parChTrans1D2" presStyleIdx="0" presStyleCnt="4"/>
      <dgm:spPr/>
      <dgm:t>
        <a:bodyPr/>
        <a:lstStyle/>
        <a:p>
          <a:endParaRPr lang="zh-TW" altLang="en-US"/>
        </a:p>
      </dgm:t>
    </dgm:pt>
    <dgm:pt modelId="{62B042A1-A4C8-43D5-B0E8-9D1D73C84C22}" type="pres">
      <dgm:prSet presAssocID="{B084F3BA-3421-4D3D-A79D-91E9F0D9E6DD}" presName="hierRoot2" presStyleCnt="0">
        <dgm:presLayoutVars>
          <dgm:hierBranch val="init"/>
        </dgm:presLayoutVars>
      </dgm:prSet>
      <dgm:spPr/>
    </dgm:pt>
    <dgm:pt modelId="{BA0D350F-813E-48EE-9EB4-1F838B14C903}" type="pres">
      <dgm:prSet presAssocID="{B084F3BA-3421-4D3D-A79D-91E9F0D9E6DD}" presName="rootComposite" presStyleCnt="0"/>
      <dgm:spPr/>
    </dgm:pt>
    <dgm:pt modelId="{306437F1-7B34-4FC3-9403-C600830736FD}" type="pres">
      <dgm:prSet presAssocID="{B084F3BA-3421-4D3D-A79D-91E9F0D9E6DD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2A5BD916-7057-479A-8420-32FDFB79C4E8}" type="pres">
      <dgm:prSet presAssocID="{B084F3BA-3421-4D3D-A79D-91E9F0D9E6DD}" presName="rootConnector" presStyleLbl="node2" presStyleIdx="0" presStyleCnt="3"/>
      <dgm:spPr/>
      <dgm:t>
        <a:bodyPr/>
        <a:lstStyle/>
        <a:p>
          <a:endParaRPr lang="zh-TW" altLang="en-US"/>
        </a:p>
      </dgm:t>
    </dgm:pt>
    <dgm:pt modelId="{AB3C224E-AAD8-4C5C-9170-730E8FDA7F5A}" type="pres">
      <dgm:prSet presAssocID="{B084F3BA-3421-4D3D-A79D-91E9F0D9E6DD}" presName="hierChild4" presStyleCnt="0"/>
      <dgm:spPr/>
    </dgm:pt>
    <dgm:pt modelId="{35136021-663A-4DBC-88E5-FCE6BDEEFD2B}" type="pres">
      <dgm:prSet presAssocID="{B084F3BA-3421-4D3D-A79D-91E9F0D9E6DD}" presName="hierChild5" presStyleCnt="0"/>
      <dgm:spPr/>
    </dgm:pt>
    <dgm:pt modelId="{90F99A49-4605-4579-8B55-404C0A6C147B}" type="pres">
      <dgm:prSet presAssocID="{DA737ECF-DCFC-4BC2-B9CF-0FBBDB72DD0A}" presName="Name37" presStyleLbl="parChTrans1D2" presStyleIdx="1" presStyleCnt="4"/>
      <dgm:spPr/>
      <dgm:t>
        <a:bodyPr/>
        <a:lstStyle/>
        <a:p>
          <a:endParaRPr lang="zh-TW" altLang="en-US"/>
        </a:p>
      </dgm:t>
    </dgm:pt>
    <dgm:pt modelId="{4317F3E0-096A-428D-8850-439C222FB94E}" type="pres">
      <dgm:prSet presAssocID="{4DF4B789-78FF-4583-B6EF-F126EB1FD814}" presName="hierRoot2" presStyleCnt="0">
        <dgm:presLayoutVars>
          <dgm:hierBranch val="init"/>
        </dgm:presLayoutVars>
      </dgm:prSet>
      <dgm:spPr/>
    </dgm:pt>
    <dgm:pt modelId="{600A21D2-990D-4ED3-A7E0-7054E32692AA}" type="pres">
      <dgm:prSet presAssocID="{4DF4B789-78FF-4583-B6EF-F126EB1FD814}" presName="rootComposite" presStyleCnt="0"/>
      <dgm:spPr/>
    </dgm:pt>
    <dgm:pt modelId="{6C47524C-8226-409E-8E6C-AA1213A62A70}" type="pres">
      <dgm:prSet presAssocID="{4DF4B789-78FF-4583-B6EF-F126EB1FD814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6301A26-26B1-4055-B02F-E57BEAD400DB}" type="pres">
      <dgm:prSet presAssocID="{4DF4B789-78FF-4583-B6EF-F126EB1FD814}" presName="rootConnector" presStyleLbl="node2" presStyleIdx="1" presStyleCnt="3"/>
      <dgm:spPr/>
      <dgm:t>
        <a:bodyPr/>
        <a:lstStyle/>
        <a:p>
          <a:endParaRPr lang="zh-TW" altLang="en-US"/>
        </a:p>
      </dgm:t>
    </dgm:pt>
    <dgm:pt modelId="{6EBDCAD5-4AA3-4C43-A3B1-E8574AA8F153}" type="pres">
      <dgm:prSet presAssocID="{4DF4B789-78FF-4583-B6EF-F126EB1FD814}" presName="hierChild4" presStyleCnt="0"/>
      <dgm:spPr/>
    </dgm:pt>
    <dgm:pt modelId="{A69918C7-1D5A-4DD8-965F-24ED4F53BF04}" type="pres">
      <dgm:prSet presAssocID="{4DF4B789-78FF-4583-B6EF-F126EB1FD814}" presName="hierChild5" presStyleCnt="0"/>
      <dgm:spPr/>
    </dgm:pt>
    <dgm:pt modelId="{61EC9F07-8A15-44F5-A825-87E39E496F08}" type="pres">
      <dgm:prSet presAssocID="{03933678-277B-4B04-8AFC-4AA586B615F5}" presName="Name37" presStyleLbl="parChTrans1D2" presStyleIdx="2" presStyleCnt="4"/>
      <dgm:spPr/>
      <dgm:t>
        <a:bodyPr/>
        <a:lstStyle/>
        <a:p>
          <a:endParaRPr lang="zh-TW" altLang="en-US"/>
        </a:p>
      </dgm:t>
    </dgm:pt>
    <dgm:pt modelId="{2128F818-AF6B-48B0-B06C-C58FD690E852}" type="pres">
      <dgm:prSet presAssocID="{20FFA2D5-BE98-40F8-8C41-33CCDEC58DE4}" presName="hierRoot2" presStyleCnt="0">
        <dgm:presLayoutVars>
          <dgm:hierBranch val="init"/>
        </dgm:presLayoutVars>
      </dgm:prSet>
      <dgm:spPr/>
    </dgm:pt>
    <dgm:pt modelId="{963214D3-EA25-4E66-A948-3A59BD5F7B1A}" type="pres">
      <dgm:prSet presAssocID="{20FFA2D5-BE98-40F8-8C41-33CCDEC58DE4}" presName="rootComposite" presStyleCnt="0"/>
      <dgm:spPr/>
    </dgm:pt>
    <dgm:pt modelId="{25A48A2C-55D2-41B4-B80C-8222057F31DB}" type="pres">
      <dgm:prSet presAssocID="{20FFA2D5-BE98-40F8-8C41-33CCDEC58DE4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FA1FA4D-1E2D-4F54-9B78-852DA9DE07B5}" type="pres">
      <dgm:prSet presAssocID="{20FFA2D5-BE98-40F8-8C41-33CCDEC58DE4}" presName="rootConnector" presStyleLbl="node2" presStyleIdx="2" presStyleCnt="3"/>
      <dgm:spPr/>
      <dgm:t>
        <a:bodyPr/>
        <a:lstStyle/>
        <a:p>
          <a:endParaRPr lang="zh-TW" altLang="en-US"/>
        </a:p>
      </dgm:t>
    </dgm:pt>
    <dgm:pt modelId="{1A24F3DB-EA36-4A25-ABF9-667ED5CB6F68}" type="pres">
      <dgm:prSet presAssocID="{20FFA2D5-BE98-40F8-8C41-33CCDEC58DE4}" presName="hierChild4" presStyleCnt="0"/>
      <dgm:spPr/>
    </dgm:pt>
    <dgm:pt modelId="{40786AA4-3D93-4F48-ABA0-744B02BD505D}" type="pres">
      <dgm:prSet presAssocID="{20FFA2D5-BE98-40F8-8C41-33CCDEC58DE4}" presName="hierChild5" presStyleCnt="0"/>
      <dgm:spPr/>
    </dgm:pt>
    <dgm:pt modelId="{92D7940B-7F50-4ED8-AC5D-ADB7EF3129B8}" type="pres">
      <dgm:prSet presAssocID="{CFF96F38-3D42-4850-9B39-2A8C54FF6309}" presName="hierChild3" presStyleCnt="0"/>
      <dgm:spPr/>
    </dgm:pt>
    <dgm:pt modelId="{2AE31838-D5B3-4F96-85F7-20954365B94E}" type="pres">
      <dgm:prSet presAssocID="{477236CE-850A-4146-9CA4-87A2CECCC9DF}" presName="Name111" presStyleLbl="parChTrans1D2" presStyleIdx="3" presStyleCnt="4"/>
      <dgm:spPr/>
      <dgm:t>
        <a:bodyPr/>
        <a:lstStyle/>
        <a:p>
          <a:endParaRPr lang="zh-TW" altLang="en-US"/>
        </a:p>
      </dgm:t>
    </dgm:pt>
    <dgm:pt modelId="{56AA5C46-E75C-43D9-8358-A29F87C4AD22}" type="pres">
      <dgm:prSet presAssocID="{FCE33C4E-EB9C-44D9-9136-8F324E137120}" presName="hierRoot3" presStyleCnt="0">
        <dgm:presLayoutVars>
          <dgm:hierBranch val="init"/>
        </dgm:presLayoutVars>
      </dgm:prSet>
      <dgm:spPr/>
    </dgm:pt>
    <dgm:pt modelId="{1F6EBF18-DFFB-481B-BCC9-6775CAD99F80}" type="pres">
      <dgm:prSet presAssocID="{FCE33C4E-EB9C-44D9-9136-8F324E137120}" presName="rootComposite3" presStyleCnt="0"/>
      <dgm:spPr/>
    </dgm:pt>
    <dgm:pt modelId="{3B31F824-412E-475F-B4F4-CD0603930A7A}" type="pres">
      <dgm:prSet presAssocID="{FCE33C4E-EB9C-44D9-9136-8F324E137120}" presName="rootText3" presStyleLbl="asst1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79E8CFB-C66E-4603-9557-44BD089D18CB}" type="pres">
      <dgm:prSet presAssocID="{FCE33C4E-EB9C-44D9-9136-8F324E137120}" presName="rootConnector3" presStyleLbl="asst1" presStyleIdx="0" presStyleCnt="1"/>
      <dgm:spPr/>
      <dgm:t>
        <a:bodyPr/>
        <a:lstStyle/>
        <a:p>
          <a:endParaRPr lang="zh-TW" altLang="en-US"/>
        </a:p>
      </dgm:t>
    </dgm:pt>
    <dgm:pt modelId="{03DCE7F0-4171-47AC-8A76-897A6D182DCF}" type="pres">
      <dgm:prSet presAssocID="{FCE33C4E-EB9C-44D9-9136-8F324E137120}" presName="hierChild6" presStyleCnt="0"/>
      <dgm:spPr/>
    </dgm:pt>
    <dgm:pt modelId="{767BC001-E194-4018-BB6B-26B816C8E98B}" type="pres">
      <dgm:prSet presAssocID="{FCE33C4E-EB9C-44D9-9136-8F324E137120}" presName="hierChild7" presStyleCnt="0"/>
      <dgm:spPr/>
    </dgm:pt>
  </dgm:ptLst>
  <dgm:cxnLst>
    <dgm:cxn modelId="{0E415E40-B4D6-40AA-B77A-16962B0718EC}" srcId="{CFF96F38-3D42-4850-9B39-2A8C54FF6309}" destId="{B084F3BA-3421-4D3D-A79D-91E9F0D9E6DD}" srcOrd="1" destOrd="0" parTransId="{9CD7F14A-DFEF-49B8-A3B3-31786BC7C19F}" sibTransId="{2F9ADF98-85B5-4314-A28A-770670AE18A7}"/>
    <dgm:cxn modelId="{2BAF6ECC-2F60-9244-83FE-3E17D483F533}" type="presOf" srcId="{4DF4B789-78FF-4583-B6EF-F126EB1FD814}" destId="{6C47524C-8226-409E-8E6C-AA1213A62A70}" srcOrd="0" destOrd="0" presId="urn:microsoft.com/office/officeart/2005/8/layout/orgChart1"/>
    <dgm:cxn modelId="{FAF27A79-70BF-F548-8359-C559551A8EB4}" type="presOf" srcId="{4DF4B789-78FF-4583-B6EF-F126EB1FD814}" destId="{46301A26-26B1-4055-B02F-E57BEAD400DB}" srcOrd="1" destOrd="0" presId="urn:microsoft.com/office/officeart/2005/8/layout/orgChart1"/>
    <dgm:cxn modelId="{65719FB1-819A-AE4F-8212-2A68FA217096}" type="presOf" srcId="{B084F3BA-3421-4D3D-A79D-91E9F0D9E6DD}" destId="{2A5BD916-7057-479A-8420-32FDFB79C4E8}" srcOrd="1" destOrd="0" presId="urn:microsoft.com/office/officeart/2005/8/layout/orgChart1"/>
    <dgm:cxn modelId="{9CE71555-67FE-C94B-AD94-81D037FB238C}" type="presOf" srcId="{B084F3BA-3421-4D3D-A79D-91E9F0D9E6DD}" destId="{306437F1-7B34-4FC3-9403-C600830736FD}" srcOrd="0" destOrd="0" presId="urn:microsoft.com/office/officeart/2005/8/layout/orgChart1"/>
    <dgm:cxn modelId="{8E795F28-85ED-4385-93C3-441CD6E14480}" srcId="{CD009E6C-4E0A-40C8-AB60-1FC556580A0D}" destId="{CFF96F38-3D42-4850-9B39-2A8C54FF6309}" srcOrd="0" destOrd="0" parTransId="{97F75298-8791-4E7E-A45B-E4E310817EA2}" sibTransId="{F5131D39-B6F0-4531-A81D-6BCEAB7C1486}"/>
    <dgm:cxn modelId="{0CF22114-9AD0-554E-BA83-3B0A823999AE}" type="presOf" srcId="{20FFA2D5-BE98-40F8-8C41-33CCDEC58DE4}" destId="{25A48A2C-55D2-41B4-B80C-8222057F31DB}" srcOrd="0" destOrd="0" presId="urn:microsoft.com/office/officeart/2005/8/layout/orgChart1"/>
    <dgm:cxn modelId="{32645B4F-7757-1041-81FE-A93B9F71FB24}" type="presOf" srcId="{CD009E6C-4E0A-40C8-AB60-1FC556580A0D}" destId="{FF5BEE72-75F7-4FB6-AEE3-7D81ABABAF8E}" srcOrd="0" destOrd="0" presId="urn:microsoft.com/office/officeart/2005/8/layout/orgChart1"/>
    <dgm:cxn modelId="{6FC39F4E-038F-4823-BEFD-81312BE17F8D}" srcId="{CFF96F38-3D42-4850-9B39-2A8C54FF6309}" destId="{20FFA2D5-BE98-40F8-8C41-33CCDEC58DE4}" srcOrd="3" destOrd="0" parTransId="{03933678-277B-4B04-8AFC-4AA586B615F5}" sibTransId="{4C3F4A6E-BB52-4276-8E4B-437790507B40}"/>
    <dgm:cxn modelId="{56DDE5A9-9DC8-824B-AF62-8FBA18521C20}" type="presOf" srcId="{03933678-277B-4B04-8AFC-4AA586B615F5}" destId="{61EC9F07-8A15-44F5-A825-87E39E496F08}" srcOrd="0" destOrd="0" presId="urn:microsoft.com/office/officeart/2005/8/layout/orgChart1"/>
    <dgm:cxn modelId="{051FA2E1-3E3D-47A5-AC69-12A3716F2F63}" srcId="{CFF96F38-3D42-4850-9B39-2A8C54FF6309}" destId="{FCE33C4E-EB9C-44D9-9136-8F324E137120}" srcOrd="0" destOrd="0" parTransId="{477236CE-850A-4146-9CA4-87A2CECCC9DF}" sibTransId="{BE99B5A1-62D6-405E-8907-039A3973689B}"/>
    <dgm:cxn modelId="{7069CE92-014A-984A-9AA5-304989733839}" type="presOf" srcId="{FCE33C4E-EB9C-44D9-9136-8F324E137120}" destId="{E79E8CFB-C66E-4603-9557-44BD089D18CB}" srcOrd="1" destOrd="0" presId="urn:microsoft.com/office/officeart/2005/8/layout/orgChart1"/>
    <dgm:cxn modelId="{1314E150-EF1D-8746-B0B9-3618588596AF}" type="presOf" srcId="{CFF96F38-3D42-4850-9B39-2A8C54FF6309}" destId="{4540F58C-AC03-4B0D-ADF6-03BD0F9A2720}" srcOrd="0" destOrd="0" presId="urn:microsoft.com/office/officeart/2005/8/layout/orgChart1"/>
    <dgm:cxn modelId="{9DD5E69F-C6D4-E842-AA69-D557F150C1C1}" type="presOf" srcId="{20FFA2D5-BE98-40F8-8C41-33CCDEC58DE4}" destId="{FFA1FA4D-1E2D-4F54-9B78-852DA9DE07B5}" srcOrd="1" destOrd="0" presId="urn:microsoft.com/office/officeart/2005/8/layout/orgChart1"/>
    <dgm:cxn modelId="{7A848DE2-6F0A-664E-B4C7-D0940880923D}" type="presOf" srcId="{DA737ECF-DCFC-4BC2-B9CF-0FBBDB72DD0A}" destId="{90F99A49-4605-4579-8B55-404C0A6C147B}" srcOrd="0" destOrd="0" presId="urn:microsoft.com/office/officeart/2005/8/layout/orgChart1"/>
    <dgm:cxn modelId="{51E995FF-C198-4574-9D17-5FA3071B3B92}" srcId="{CFF96F38-3D42-4850-9B39-2A8C54FF6309}" destId="{4DF4B789-78FF-4583-B6EF-F126EB1FD814}" srcOrd="2" destOrd="0" parTransId="{DA737ECF-DCFC-4BC2-B9CF-0FBBDB72DD0A}" sibTransId="{C9646E7B-8873-40E0-AB59-D092E9276A2A}"/>
    <dgm:cxn modelId="{92106463-9BE6-4441-8812-50A55EE3BDD7}" type="presOf" srcId="{FCE33C4E-EB9C-44D9-9136-8F324E137120}" destId="{3B31F824-412E-475F-B4F4-CD0603930A7A}" srcOrd="0" destOrd="0" presId="urn:microsoft.com/office/officeart/2005/8/layout/orgChart1"/>
    <dgm:cxn modelId="{742979E0-A819-1D48-8E1B-90B5CEF64769}" type="presOf" srcId="{477236CE-850A-4146-9CA4-87A2CECCC9DF}" destId="{2AE31838-D5B3-4F96-85F7-20954365B94E}" srcOrd="0" destOrd="0" presId="urn:microsoft.com/office/officeart/2005/8/layout/orgChart1"/>
    <dgm:cxn modelId="{E556EA6D-BB03-C542-A2DF-B5CFDC2092DC}" type="presOf" srcId="{CFF96F38-3D42-4850-9B39-2A8C54FF6309}" destId="{F3AEC19B-CA12-457A-B13E-C3C426C88F28}" srcOrd="1" destOrd="0" presId="urn:microsoft.com/office/officeart/2005/8/layout/orgChart1"/>
    <dgm:cxn modelId="{BD317575-9D77-574D-A9C3-BEBC1FEA8488}" type="presOf" srcId="{9CD7F14A-DFEF-49B8-A3B3-31786BC7C19F}" destId="{53563AEB-A06B-45B9-BE1D-D0A1F23E84BA}" srcOrd="0" destOrd="0" presId="urn:microsoft.com/office/officeart/2005/8/layout/orgChart1"/>
    <dgm:cxn modelId="{9751D20E-3B05-BF40-9771-5E29DFA69BD5}" type="presParOf" srcId="{FF5BEE72-75F7-4FB6-AEE3-7D81ABABAF8E}" destId="{D52C0967-EDF0-4240-8F94-E436613FBBC2}" srcOrd="0" destOrd="0" presId="urn:microsoft.com/office/officeart/2005/8/layout/orgChart1"/>
    <dgm:cxn modelId="{75E21C6D-9178-274A-B31E-B8DBCA07B8C9}" type="presParOf" srcId="{D52C0967-EDF0-4240-8F94-E436613FBBC2}" destId="{DACB021C-BE26-4CE6-9822-0720EF97FA74}" srcOrd="0" destOrd="0" presId="urn:microsoft.com/office/officeart/2005/8/layout/orgChart1"/>
    <dgm:cxn modelId="{2AADE6C4-62F6-8F41-9122-5AB79AF8F09C}" type="presParOf" srcId="{DACB021C-BE26-4CE6-9822-0720EF97FA74}" destId="{4540F58C-AC03-4B0D-ADF6-03BD0F9A2720}" srcOrd="0" destOrd="0" presId="urn:microsoft.com/office/officeart/2005/8/layout/orgChart1"/>
    <dgm:cxn modelId="{B78BF702-E4D2-7C4E-A032-7C7522D268BA}" type="presParOf" srcId="{DACB021C-BE26-4CE6-9822-0720EF97FA74}" destId="{F3AEC19B-CA12-457A-B13E-C3C426C88F28}" srcOrd="1" destOrd="0" presId="urn:microsoft.com/office/officeart/2005/8/layout/orgChart1"/>
    <dgm:cxn modelId="{3751A4A9-E528-3647-8E76-A4B4697101CC}" type="presParOf" srcId="{D52C0967-EDF0-4240-8F94-E436613FBBC2}" destId="{973EF411-107F-46D5-B3FA-4782EC5DB045}" srcOrd="1" destOrd="0" presId="urn:microsoft.com/office/officeart/2005/8/layout/orgChart1"/>
    <dgm:cxn modelId="{C553B940-BA2C-1E43-BA01-0031A00773AF}" type="presParOf" srcId="{973EF411-107F-46D5-B3FA-4782EC5DB045}" destId="{53563AEB-A06B-45B9-BE1D-D0A1F23E84BA}" srcOrd="0" destOrd="0" presId="urn:microsoft.com/office/officeart/2005/8/layout/orgChart1"/>
    <dgm:cxn modelId="{D585D80F-B23E-FA42-AB65-819FD5925FCD}" type="presParOf" srcId="{973EF411-107F-46D5-B3FA-4782EC5DB045}" destId="{62B042A1-A4C8-43D5-B0E8-9D1D73C84C22}" srcOrd="1" destOrd="0" presId="urn:microsoft.com/office/officeart/2005/8/layout/orgChart1"/>
    <dgm:cxn modelId="{291C9913-147C-A441-8F67-EAC31675E47D}" type="presParOf" srcId="{62B042A1-A4C8-43D5-B0E8-9D1D73C84C22}" destId="{BA0D350F-813E-48EE-9EB4-1F838B14C903}" srcOrd="0" destOrd="0" presId="urn:microsoft.com/office/officeart/2005/8/layout/orgChart1"/>
    <dgm:cxn modelId="{6491D5FE-6185-CD4C-8A53-C93CE9F3F605}" type="presParOf" srcId="{BA0D350F-813E-48EE-9EB4-1F838B14C903}" destId="{306437F1-7B34-4FC3-9403-C600830736FD}" srcOrd="0" destOrd="0" presId="urn:microsoft.com/office/officeart/2005/8/layout/orgChart1"/>
    <dgm:cxn modelId="{A4D29D9F-14E9-0C45-8C02-0A3D09D91A93}" type="presParOf" srcId="{BA0D350F-813E-48EE-9EB4-1F838B14C903}" destId="{2A5BD916-7057-479A-8420-32FDFB79C4E8}" srcOrd="1" destOrd="0" presId="urn:microsoft.com/office/officeart/2005/8/layout/orgChart1"/>
    <dgm:cxn modelId="{6FC1B073-955A-BF48-84EC-A2CDAA02FF0A}" type="presParOf" srcId="{62B042A1-A4C8-43D5-B0E8-9D1D73C84C22}" destId="{AB3C224E-AAD8-4C5C-9170-730E8FDA7F5A}" srcOrd="1" destOrd="0" presId="urn:microsoft.com/office/officeart/2005/8/layout/orgChart1"/>
    <dgm:cxn modelId="{B30FC9D7-12AF-A541-9365-8DF82C54BEE4}" type="presParOf" srcId="{62B042A1-A4C8-43D5-B0E8-9D1D73C84C22}" destId="{35136021-663A-4DBC-88E5-FCE6BDEEFD2B}" srcOrd="2" destOrd="0" presId="urn:microsoft.com/office/officeart/2005/8/layout/orgChart1"/>
    <dgm:cxn modelId="{63039A82-BE66-7640-A250-BCBAE4C4F0CD}" type="presParOf" srcId="{973EF411-107F-46D5-B3FA-4782EC5DB045}" destId="{90F99A49-4605-4579-8B55-404C0A6C147B}" srcOrd="2" destOrd="0" presId="urn:microsoft.com/office/officeart/2005/8/layout/orgChart1"/>
    <dgm:cxn modelId="{FF751B48-3F73-9948-B875-813C62E4A45F}" type="presParOf" srcId="{973EF411-107F-46D5-B3FA-4782EC5DB045}" destId="{4317F3E0-096A-428D-8850-439C222FB94E}" srcOrd="3" destOrd="0" presId="urn:microsoft.com/office/officeart/2005/8/layout/orgChart1"/>
    <dgm:cxn modelId="{3A41073C-212C-7E4A-BFDF-CD7CBFDFE599}" type="presParOf" srcId="{4317F3E0-096A-428D-8850-439C222FB94E}" destId="{600A21D2-990D-4ED3-A7E0-7054E32692AA}" srcOrd="0" destOrd="0" presId="urn:microsoft.com/office/officeart/2005/8/layout/orgChart1"/>
    <dgm:cxn modelId="{CC7548C3-2037-2548-836A-51B43A42BAB7}" type="presParOf" srcId="{600A21D2-990D-4ED3-A7E0-7054E32692AA}" destId="{6C47524C-8226-409E-8E6C-AA1213A62A70}" srcOrd="0" destOrd="0" presId="urn:microsoft.com/office/officeart/2005/8/layout/orgChart1"/>
    <dgm:cxn modelId="{1E9D6900-39B9-3F4D-8D4F-571AA585710F}" type="presParOf" srcId="{600A21D2-990D-4ED3-A7E0-7054E32692AA}" destId="{46301A26-26B1-4055-B02F-E57BEAD400DB}" srcOrd="1" destOrd="0" presId="urn:microsoft.com/office/officeart/2005/8/layout/orgChart1"/>
    <dgm:cxn modelId="{7AC4A22B-4B15-5041-A846-3E0E615C9E5F}" type="presParOf" srcId="{4317F3E0-096A-428D-8850-439C222FB94E}" destId="{6EBDCAD5-4AA3-4C43-A3B1-E8574AA8F153}" srcOrd="1" destOrd="0" presId="urn:microsoft.com/office/officeart/2005/8/layout/orgChart1"/>
    <dgm:cxn modelId="{8C82FF7E-C5DC-034F-9860-44DE5ADEF544}" type="presParOf" srcId="{4317F3E0-096A-428D-8850-439C222FB94E}" destId="{A69918C7-1D5A-4DD8-965F-24ED4F53BF04}" srcOrd="2" destOrd="0" presId="urn:microsoft.com/office/officeart/2005/8/layout/orgChart1"/>
    <dgm:cxn modelId="{D33DA798-4A61-094A-897C-F3C77AF903C2}" type="presParOf" srcId="{973EF411-107F-46D5-B3FA-4782EC5DB045}" destId="{61EC9F07-8A15-44F5-A825-87E39E496F08}" srcOrd="4" destOrd="0" presId="urn:microsoft.com/office/officeart/2005/8/layout/orgChart1"/>
    <dgm:cxn modelId="{651B6CED-69E2-684F-850C-F251EDC1F096}" type="presParOf" srcId="{973EF411-107F-46D5-B3FA-4782EC5DB045}" destId="{2128F818-AF6B-48B0-B06C-C58FD690E852}" srcOrd="5" destOrd="0" presId="urn:microsoft.com/office/officeart/2005/8/layout/orgChart1"/>
    <dgm:cxn modelId="{5302CA18-8AAA-FC4C-9846-B652ADDA0255}" type="presParOf" srcId="{2128F818-AF6B-48B0-B06C-C58FD690E852}" destId="{963214D3-EA25-4E66-A948-3A59BD5F7B1A}" srcOrd="0" destOrd="0" presId="urn:microsoft.com/office/officeart/2005/8/layout/orgChart1"/>
    <dgm:cxn modelId="{654A2A91-040D-DE40-BBF9-46B6C36B14D6}" type="presParOf" srcId="{963214D3-EA25-4E66-A948-3A59BD5F7B1A}" destId="{25A48A2C-55D2-41B4-B80C-8222057F31DB}" srcOrd="0" destOrd="0" presId="urn:microsoft.com/office/officeart/2005/8/layout/orgChart1"/>
    <dgm:cxn modelId="{0EB5CCB7-3742-7C4A-94F9-23DBD2065F60}" type="presParOf" srcId="{963214D3-EA25-4E66-A948-3A59BD5F7B1A}" destId="{FFA1FA4D-1E2D-4F54-9B78-852DA9DE07B5}" srcOrd="1" destOrd="0" presId="urn:microsoft.com/office/officeart/2005/8/layout/orgChart1"/>
    <dgm:cxn modelId="{C6F10D4C-E84D-3144-BCB3-C4F297429CDC}" type="presParOf" srcId="{2128F818-AF6B-48B0-B06C-C58FD690E852}" destId="{1A24F3DB-EA36-4A25-ABF9-667ED5CB6F68}" srcOrd="1" destOrd="0" presId="urn:microsoft.com/office/officeart/2005/8/layout/orgChart1"/>
    <dgm:cxn modelId="{CF22413C-3E3C-0D4E-933E-832B4C650115}" type="presParOf" srcId="{2128F818-AF6B-48B0-B06C-C58FD690E852}" destId="{40786AA4-3D93-4F48-ABA0-744B02BD505D}" srcOrd="2" destOrd="0" presId="urn:microsoft.com/office/officeart/2005/8/layout/orgChart1"/>
    <dgm:cxn modelId="{263E1BA9-57E6-B946-9442-1E0B1AE7697C}" type="presParOf" srcId="{D52C0967-EDF0-4240-8F94-E436613FBBC2}" destId="{92D7940B-7F50-4ED8-AC5D-ADB7EF3129B8}" srcOrd="2" destOrd="0" presId="urn:microsoft.com/office/officeart/2005/8/layout/orgChart1"/>
    <dgm:cxn modelId="{25DC93C5-0BF2-1242-A0E5-8BBEAF1C3854}" type="presParOf" srcId="{92D7940B-7F50-4ED8-AC5D-ADB7EF3129B8}" destId="{2AE31838-D5B3-4F96-85F7-20954365B94E}" srcOrd="0" destOrd="0" presId="urn:microsoft.com/office/officeart/2005/8/layout/orgChart1"/>
    <dgm:cxn modelId="{D004CBFA-6FB6-944D-AEF0-9F9A8BE42F5D}" type="presParOf" srcId="{92D7940B-7F50-4ED8-AC5D-ADB7EF3129B8}" destId="{56AA5C46-E75C-43D9-8358-A29F87C4AD22}" srcOrd="1" destOrd="0" presId="urn:microsoft.com/office/officeart/2005/8/layout/orgChart1"/>
    <dgm:cxn modelId="{B9DC54DD-E6D5-144E-86E0-ED1F65367B1C}" type="presParOf" srcId="{56AA5C46-E75C-43D9-8358-A29F87C4AD22}" destId="{1F6EBF18-DFFB-481B-BCC9-6775CAD99F80}" srcOrd="0" destOrd="0" presId="urn:microsoft.com/office/officeart/2005/8/layout/orgChart1"/>
    <dgm:cxn modelId="{4B4121A2-0303-DE47-927C-948CDD0AD2EB}" type="presParOf" srcId="{1F6EBF18-DFFB-481B-BCC9-6775CAD99F80}" destId="{3B31F824-412E-475F-B4F4-CD0603930A7A}" srcOrd="0" destOrd="0" presId="urn:microsoft.com/office/officeart/2005/8/layout/orgChart1"/>
    <dgm:cxn modelId="{049327E9-DBA7-D448-B6D8-CAAC0C02B09B}" type="presParOf" srcId="{1F6EBF18-DFFB-481B-BCC9-6775CAD99F80}" destId="{E79E8CFB-C66E-4603-9557-44BD089D18CB}" srcOrd="1" destOrd="0" presId="urn:microsoft.com/office/officeart/2005/8/layout/orgChart1"/>
    <dgm:cxn modelId="{C5115305-13F3-384C-82CF-FE71B716D8F8}" type="presParOf" srcId="{56AA5C46-E75C-43D9-8358-A29F87C4AD22}" destId="{03DCE7F0-4171-47AC-8A76-897A6D182DCF}" srcOrd="1" destOrd="0" presId="urn:microsoft.com/office/officeart/2005/8/layout/orgChart1"/>
    <dgm:cxn modelId="{318A9D1E-3D52-3E4D-A3C2-81795EC0633C}" type="presParOf" srcId="{56AA5C46-E75C-43D9-8358-A29F87C4AD22}" destId="{767BC001-E194-4018-BB6B-26B816C8E98B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595EB44-C508-4DF7-909F-40A48160C47E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1AEC9019-04AE-4FFA-AEEC-BD5A85BFAB6D}">
      <dgm:prSet phldrT="[文字]">
        <dgm:style>
          <a:lnRef idx="2">
            <a:schemeClr val="accent1"/>
          </a:lnRef>
          <a:fillRef idx="1">
            <a:schemeClr val="lt1"/>
          </a:fillRef>
          <a:effectRef idx="0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altLang="zh-TW"/>
            <a:t>Server</a:t>
          </a:r>
          <a:endParaRPr lang="zh-TW" altLang="en-US"/>
        </a:p>
      </dgm:t>
    </dgm:pt>
    <dgm:pt modelId="{E6F12776-2B28-4DC8-B19C-1AB532F57BAE}" type="parTrans" cxnId="{9B233FF7-0471-4AA6-8E04-CB55D1725B1A}">
      <dgm:prSet/>
      <dgm:spPr/>
      <dgm:t>
        <a:bodyPr/>
        <a:lstStyle/>
        <a:p>
          <a:endParaRPr lang="zh-TW" altLang="en-US"/>
        </a:p>
      </dgm:t>
    </dgm:pt>
    <dgm:pt modelId="{3F5DA3BA-3726-4873-8744-BD8DB015AC9C}" type="sibTrans" cxnId="{9B233FF7-0471-4AA6-8E04-CB55D1725B1A}">
      <dgm:prSet/>
      <dgm:spPr/>
      <dgm:t>
        <a:bodyPr/>
        <a:lstStyle/>
        <a:p>
          <a:endParaRPr lang="zh-TW" altLang="en-US"/>
        </a:p>
      </dgm:t>
    </dgm:pt>
    <dgm:pt modelId="{9B6D2687-1ACD-46F7-B054-3933D8EE676A}">
      <dgm:prSet phldrT="[文字]">
        <dgm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dgm:style>
      </dgm:prSet>
      <dgm:spPr>
        <a:noFill/>
        <a:ln>
          <a:solidFill>
            <a:schemeClr val="accent1"/>
          </a:solidFill>
        </a:ln>
      </dgm:spPr>
      <dgm:t>
        <a:bodyPr/>
        <a:lstStyle/>
        <a:p>
          <a:r>
            <a:rPr lang="en-US" altLang="zh-TW">
              <a:solidFill>
                <a:schemeClr val="tx1"/>
              </a:solidFill>
            </a:rPr>
            <a:t>DEH</a:t>
          </a:r>
          <a:r>
            <a:rPr lang="zh-TW" altLang="en-US">
              <a:solidFill>
                <a:schemeClr val="tx1"/>
              </a:solidFill>
            </a:rPr>
            <a:t> </a:t>
          </a:r>
          <a:r>
            <a:rPr lang="en-US" altLang="zh-TW">
              <a:solidFill>
                <a:schemeClr val="tx1"/>
              </a:solidFill>
            </a:rPr>
            <a:t>Image</a:t>
          </a:r>
          <a:endParaRPr lang="zh-TW" altLang="en-US">
            <a:solidFill>
              <a:schemeClr val="tx1"/>
            </a:solidFill>
          </a:endParaRPr>
        </a:p>
      </dgm:t>
    </dgm:pt>
    <dgm:pt modelId="{5B40357B-1297-4257-9E43-3C6BC32CDE5F}" type="parTrans" cxnId="{D5CD2AB0-5376-4B12-9EE2-7076C013871D}">
      <dgm:prSet/>
      <dgm:spPr/>
      <dgm:t>
        <a:bodyPr/>
        <a:lstStyle/>
        <a:p>
          <a:endParaRPr lang="zh-TW" altLang="en-US"/>
        </a:p>
      </dgm:t>
    </dgm:pt>
    <dgm:pt modelId="{A1661E61-6EEE-4996-8751-BDC263271A6F}" type="sibTrans" cxnId="{D5CD2AB0-5376-4B12-9EE2-7076C013871D}">
      <dgm:prSet/>
      <dgm:spPr/>
      <dgm:t>
        <a:bodyPr/>
        <a:lstStyle/>
        <a:p>
          <a:endParaRPr lang="zh-TW" altLang="en-US"/>
        </a:p>
      </dgm:t>
    </dgm:pt>
    <dgm:pt modelId="{EF79A457-898E-4002-A23C-21A9CDA878DF}">
      <dgm:prSet phldrT="[文字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>
        <a:solidFill>
          <a:schemeClr val="accent1"/>
        </a:solidFill>
      </dgm:spPr>
      <dgm:t>
        <a:bodyPr/>
        <a:lstStyle/>
        <a:p>
          <a:r>
            <a:rPr lang="en-US" altLang="zh-TW"/>
            <a:t>DEH Audio</a:t>
          </a:r>
          <a:endParaRPr lang="zh-TW" altLang="en-US"/>
        </a:p>
      </dgm:t>
    </dgm:pt>
    <dgm:pt modelId="{B7C86D79-B155-448B-90A4-8456DB56B62D}" type="parTrans" cxnId="{9925500A-8137-4D1C-8132-9E911C8662B3}">
      <dgm:prSet/>
      <dgm:spPr/>
      <dgm:t>
        <a:bodyPr/>
        <a:lstStyle/>
        <a:p>
          <a:endParaRPr lang="zh-TW" altLang="en-US"/>
        </a:p>
      </dgm:t>
    </dgm:pt>
    <dgm:pt modelId="{EA74765B-6A34-43C7-9A46-81FB2BB6C903}" type="sibTrans" cxnId="{9925500A-8137-4D1C-8132-9E911C8662B3}">
      <dgm:prSet/>
      <dgm:spPr/>
      <dgm:t>
        <a:bodyPr/>
        <a:lstStyle/>
        <a:p>
          <a:endParaRPr lang="zh-TW" altLang="en-US"/>
        </a:p>
      </dgm:t>
    </dgm:pt>
    <dgm:pt modelId="{71094C00-13D8-481B-B314-F3439753B92D}">
      <dgm:prSet phldrT="[文字]">
        <dgm:style>
          <a:lnRef idx="2">
            <a:schemeClr val="accent1"/>
          </a:lnRef>
          <a:fillRef idx="1">
            <a:schemeClr val="lt1"/>
          </a:fillRef>
          <a:effectRef idx="0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altLang="zh-TW"/>
            <a:t>DEH Video</a:t>
          </a:r>
          <a:endParaRPr lang="zh-TW" altLang="en-US"/>
        </a:p>
      </dgm:t>
    </dgm:pt>
    <dgm:pt modelId="{DBE124EB-BC9F-411A-BF19-3B5A2F7B6814}" type="parTrans" cxnId="{C2F0CEF0-A8BB-4985-8FFF-814C8235E9FC}">
      <dgm:prSet/>
      <dgm:spPr/>
      <dgm:t>
        <a:bodyPr/>
        <a:lstStyle/>
        <a:p>
          <a:endParaRPr lang="zh-TW" altLang="en-US"/>
        </a:p>
      </dgm:t>
    </dgm:pt>
    <dgm:pt modelId="{AB043DB8-5C42-4235-A987-59E647414FB6}" type="sibTrans" cxnId="{C2F0CEF0-A8BB-4985-8FFF-814C8235E9FC}">
      <dgm:prSet/>
      <dgm:spPr/>
      <dgm:t>
        <a:bodyPr/>
        <a:lstStyle/>
        <a:p>
          <a:endParaRPr lang="zh-TW" altLang="en-US"/>
        </a:p>
      </dgm:t>
    </dgm:pt>
    <dgm:pt modelId="{7275B2A3-8121-4B06-A6C0-9FAE96504396}" type="pres">
      <dgm:prSet presAssocID="{8595EB44-C508-4DF7-909F-40A48160C47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16CEBF5F-9E76-48AF-B45D-490E1C2BED8A}" type="pres">
      <dgm:prSet presAssocID="{1AEC9019-04AE-4FFA-AEEC-BD5A85BFAB6D}" presName="hierRoot1" presStyleCnt="0">
        <dgm:presLayoutVars>
          <dgm:hierBranch val="init"/>
        </dgm:presLayoutVars>
      </dgm:prSet>
      <dgm:spPr/>
    </dgm:pt>
    <dgm:pt modelId="{EF01D6E6-5B04-4D18-ACA1-8AF3269BA916}" type="pres">
      <dgm:prSet presAssocID="{1AEC9019-04AE-4FFA-AEEC-BD5A85BFAB6D}" presName="rootComposite1" presStyleCnt="0"/>
      <dgm:spPr/>
    </dgm:pt>
    <dgm:pt modelId="{3202E506-4029-4CC5-B71B-0210EA401C42}" type="pres">
      <dgm:prSet presAssocID="{1AEC9019-04AE-4FFA-AEEC-BD5A85BFAB6D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55E9F353-4822-4DC9-AC58-2C432682DF8F}" type="pres">
      <dgm:prSet presAssocID="{1AEC9019-04AE-4FFA-AEEC-BD5A85BFAB6D}" presName="rootConnector1" presStyleLbl="node1" presStyleIdx="0" presStyleCnt="0"/>
      <dgm:spPr/>
      <dgm:t>
        <a:bodyPr/>
        <a:lstStyle/>
        <a:p>
          <a:endParaRPr lang="zh-TW" altLang="en-US"/>
        </a:p>
      </dgm:t>
    </dgm:pt>
    <dgm:pt modelId="{9506EA0D-AAF5-4B8E-A63B-9F4D871BE833}" type="pres">
      <dgm:prSet presAssocID="{1AEC9019-04AE-4FFA-AEEC-BD5A85BFAB6D}" presName="hierChild2" presStyleCnt="0"/>
      <dgm:spPr/>
    </dgm:pt>
    <dgm:pt modelId="{B0F49867-AE9D-4466-8D31-C1CD8D8F8A3A}" type="pres">
      <dgm:prSet presAssocID="{5B40357B-1297-4257-9E43-3C6BC32CDE5F}" presName="Name37" presStyleLbl="parChTrans1D2" presStyleIdx="0" presStyleCnt="3"/>
      <dgm:spPr/>
      <dgm:t>
        <a:bodyPr/>
        <a:lstStyle/>
        <a:p>
          <a:endParaRPr lang="zh-TW" altLang="en-US"/>
        </a:p>
      </dgm:t>
    </dgm:pt>
    <dgm:pt modelId="{2569D73A-C5C3-446A-973E-D7946860854E}" type="pres">
      <dgm:prSet presAssocID="{9B6D2687-1ACD-46F7-B054-3933D8EE676A}" presName="hierRoot2" presStyleCnt="0">
        <dgm:presLayoutVars>
          <dgm:hierBranch val="init"/>
        </dgm:presLayoutVars>
      </dgm:prSet>
      <dgm:spPr/>
    </dgm:pt>
    <dgm:pt modelId="{6989708A-9040-46CC-8477-50FF859281CB}" type="pres">
      <dgm:prSet presAssocID="{9B6D2687-1ACD-46F7-B054-3933D8EE676A}" presName="rootComposite" presStyleCnt="0"/>
      <dgm:spPr/>
    </dgm:pt>
    <dgm:pt modelId="{7C49FCF1-32A0-4C22-B3DA-0CF563AD81F0}" type="pres">
      <dgm:prSet presAssocID="{9B6D2687-1ACD-46F7-B054-3933D8EE676A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6212846-B4BD-4F52-BBC1-676EE2F0E065}" type="pres">
      <dgm:prSet presAssocID="{9B6D2687-1ACD-46F7-B054-3933D8EE676A}" presName="rootConnector" presStyleLbl="node2" presStyleIdx="0" presStyleCnt="3"/>
      <dgm:spPr/>
      <dgm:t>
        <a:bodyPr/>
        <a:lstStyle/>
        <a:p>
          <a:endParaRPr lang="zh-TW" altLang="en-US"/>
        </a:p>
      </dgm:t>
    </dgm:pt>
    <dgm:pt modelId="{BB03463B-7ECF-4032-A76E-D18A48D31379}" type="pres">
      <dgm:prSet presAssocID="{9B6D2687-1ACD-46F7-B054-3933D8EE676A}" presName="hierChild4" presStyleCnt="0"/>
      <dgm:spPr/>
    </dgm:pt>
    <dgm:pt modelId="{308CA122-E869-4DAE-A9A5-797BDA3A86BD}" type="pres">
      <dgm:prSet presAssocID="{9B6D2687-1ACD-46F7-B054-3933D8EE676A}" presName="hierChild5" presStyleCnt="0"/>
      <dgm:spPr/>
    </dgm:pt>
    <dgm:pt modelId="{9557C00B-5D03-4C20-80B4-CEA2C10F90E3}" type="pres">
      <dgm:prSet presAssocID="{B7C86D79-B155-448B-90A4-8456DB56B62D}" presName="Name37" presStyleLbl="parChTrans1D2" presStyleIdx="1" presStyleCnt="3"/>
      <dgm:spPr/>
      <dgm:t>
        <a:bodyPr/>
        <a:lstStyle/>
        <a:p>
          <a:endParaRPr lang="zh-TW" altLang="en-US"/>
        </a:p>
      </dgm:t>
    </dgm:pt>
    <dgm:pt modelId="{8B0F1EEE-A285-4FFA-BBDA-FBE2F62A9FEE}" type="pres">
      <dgm:prSet presAssocID="{EF79A457-898E-4002-A23C-21A9CDA878DF}" presName="hierRoot2" presStyleCnt="0">
        <dgm:presLayoutVars>
          <dgm:hierBranch val="init"/>
        </dgm:presLayoutVars>
      </dgm:prSet>
      <dgm:spPr/>
    </dgm:pt>
    <dgm:pt modelId="{145F1B80-8988-47A5-9A3E-54B80E3AB84C}" type="pres">
      <dgm:prSet presAssocID="{EF79A457-898E-4002-A23C-21A9CDA878DF}" presName="rootComposite" presStyleCnt="0"/>
      <dgm:spPr/>
    </dgm:pt>
    <dgm:pt modelId="{E5C216D5-2A75-4B1C-B194-6A00E03B7AFF}" type="pres">
      <dgm:prSet presAssocID="{EF79A457-898E-4002-A23C-21A9CDA878DF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546319E9-44E8-49F7-B687-3470FA2FCE4A}" type="pres">
      <dgm:prSet presAssocID="{EF79A457-898E-4002-A23C-21A9CDA878DF}" presName="rootConnector" presStyleLbl="node2" presStyleIdx="1" presStyleCnt="3"/>
      <dgm:spPr/>
      <dgm:t>
        <a:bodyPr/>
        <a:lstStyle/>
        <a:p>
          <a:endParaRPr lang="zh-TW" altLang="en-US"/>
        </a:p>
      </dgm:t>
    </dgm:pt>
    <dgm:pt modelId="{27242147-CCD7-4CF0-98B0-9517922B1249}" type="pres">
      <dgm:prSet presAssocID="{EF79A457-898E-4002-A23C-21A9CDA878DF}" presName="hierChild4" presStyleCnt="0"/>
      <dgm:spPr/>
    </dgm:pt>
    <dgm:pt modelId="{C12BDBEF-8CB6-4FC6-96EA-9FB1FB586A7E}" type="pres">
      <dgm:prSet presAssocID="{EF79A457-898E-4002-A23C-21A9CDA878DF}" presName="hierChild5" presStyleCnt="0"/>
      <dgm:spPr/>
    </dgm:pt>
    <dgm:pt modelId="{001F3E05-627F-492D-AE95-DAA14DDE81EE}" type="pres">
      <dgm:prSet presAssocID="{DBE124EB-BC9F-411A-BF19-3B5A2F7B6814}" presName="Name37" presStyleLbl="parChTrans1D2" presStyleIdx="2" presStyleCnt="3"/>
      <dgm:spPr/>
      <dgm:t>
        <a:bodyPr/>
        <a:lstStyle/>
        <a:p>
          <a:endParaRPr lang="zh-TW" altLang="en-US"/>
        </a:p>
      </dgm:t>
    </dgm:pt>
    <dgm:pt modelId="{B662D697-1650-464D-A898-4F66D84C22B4}" type="pres">
      <dgm:prSet presAssocID="{71094C00-13D8-481B-B314-F3439753B92D}" presName="hierRoot2" presStyleCnt="0">
        <dgm:presLayoutVars>
          <dgm:hierBranch val="init"/>
        </dgm:presLayoutVars>
      </dgm:prSet>
      <dgm:spPr/>
    </dgm:pt>
    <dgm:pt modelId="{2D8A46BA-0732-4025-B202-E95950B07F5C}" type="pres">
      <dgm:prSet presAssocID="{71094C00-13D8-481B-B314-F3439753B92D}" presName="rootComposite" presStyleCnt="0"/>
      <dgm:spPr/>
    </dgm:pt>
    <dgm:pt modelId="{6D11F6EF-7270-400F-8F66-5F8BA682CA3C}" type="pres">
      <dgm:prSet presAssocID="{71094C00-13D8-481B-B314-F3439753B92D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396AE9A-0DA0-4C14-901C-63B9E01E37D2}" type="pres">
      <dgm:prSet presAssocID="{71094C00-13D8-481B-B314-F3439753B92D}" presName="rootConnector" presStyleLbl="node2" presStyleIdx="2" presStyleCnt="3"/>
      <dgm:spPr/>
      <dgm:t>
        <a:bodyPr/>
        <a:lstStyle/>
        <a:p>
          <a:endParaRPr lang="zh-TW" altLang="en-US"/>
        </a:p>
      </dgm:t>
    </dgm:pt>
    <dgm:pt modelId="{34C412E8-B5A2-419B-B570-49B1C61CC293}" type="pres">
      <dgm:prSet presAssocID="{71094C00-13D8-481B-B314-F3439753B92D}" presName="hierChild4" presStyleCnt="0"/>
      <dgm:spPr/>
    </dgm:pt>
    <dgm:pt modelId="{46DCB347-13B3-4727-905F-44339CEE3292}" type="pres">
      <dgm:prSet presAssocID="{71094C00-13D8-481B-B314-F3439753B92D}" presName="hierChild5" presStyleCnt="0"/>
      <dgm:spPr/>
    </dgm:pt>
    <dgm:pt modelId="{7EB0E194-4041-408F-B7B3-D0D75B6AA6FB}" type="pres">
      <dgm:prSet presAssocID="{1AEC9019-04AE-4FFA-AEEC-BD5A85BFAB6D}" presName="hierChild3" presStyleCnt="0"/>
      <dgm:spPr/>
    </dgm:pt>
  </dgm:ptLst>
  <dgm:cxnLst>
    <dgm:cxn modelId="{9925500A-8137-4D1C-8132-9E911C8662B3}" srcId="{1AEC9019-04AE-4FFA-AEEC-BD5A85BFAB6D}" destId="{EF79A457-898E-4002-A23C-21A9CDA878DF}" srcOrd="1" destOrd="0" parTransId="{B7C86D79-B155-448B-90A4-8456DB56B62D}" sibTransId="{EA74765B-6A34-43C7-9A46-81FB2BB6C903}"/>
    <dgm:cxn modelId="{6382B4CC-57E1-5641-836B-07E0CB0E0459}" type="presOf" srcId="{DBE124EB-BC9F-411A-BF19-3B5A2F7B6814}" destId="{001F3E05-627F-492D-AE95-DAA14DDE81EE}" srcOrd="0" destOrd="0" presId="urn:microsoft.com/office/officeart/2005/8/layout/orgChart1"/>
    <dgm:cxn modelId="{51C7BA49-7892-8A4B-A82F-BFE384DC9DE5}" type="presOf" srcId="{9B6D2687-1ACD-46F7-B054-3933D8EE676A}" destId="{7C49FCF1-32A0-4C22-B3DA-0CF563AD81F0}" srcOrd="0" destOrd="0" presId="urn:microsoft.com/office/officeart/2005/8/layout/orgChart1"/>
    <dgm:cxn modelId="{96C9E49D-70C3-4547-8B60-F7EB95227AE3}" type="presOf" srcId="{9B6D2687-1ACD-46F7-B054-3933D8EE676A}" destId="{16212846-B4BD-4F52-BBC1-676EE2F0E065}" srcOrd="1" destOrd="0" presId="urn:microsoft.com/office/officeart/2005/8/layout/orgChart1"/>
    <dgm:cxn modelId="{0858F9E9-23E2-7940-A195-DB0CC08CBC0A}" type="presOf" srcId="{71094C00-13D8-481B-B314-F3439753B92D}" destId="{8396AE9A-0DA0-4C14-901C-63B9E01E37D2}" srcOrd="1" destOrd="0" presId="urn:microsoft.com/office/officeart/2005/8/layout/orgChart1"/>
    <dgm:cxn modelId="{1FADADD2-2B76-6146-9E77-FE8AD00926C9}" type="presOf" srcId="{71094C00-13D8-481B-B314-F3439753B92D}" destId="{6D11F6EF-7270-400F-8F66-5F8BA682CA3C}" srcOrd="0" destOrd="0" presId="urn:microsoft.com/office/officeart/2005/8/layout/orgChart1"/>
    <dgm:cxn modelId="{CD52ED91-B72E-3441-A9DF-63B0AF98D425}" type="presOf" srcId="{1AEC9019-04AE-4FFA-AEEC-BD5A85BFAB6D}" destId="{55E9F353-4822-4DC9-AC58-2C432682DF8F}" srcOrd="1" destOrd="0" presId="urn:microsoft.com/office/officeart/2005/8/layout/orgChart1"/>
    <dgm:cxn modelId="{D5CD2AB0-5376-4B12-9EE2-7076C013871D}" srcId="{1AEC9019-04AE-4FFA-AEEC-BD5A85BFAB6D}" destId="{9B6D2687-1ACD-46F7-B054-3933D8EE676A}" srcOrd="0" destOrd="0" parTransId="{5B40357B-1297-4257-9E43-3C6BC32CDE5F}" sibTransId="{A1661E61-6EEE-4996-8751-BDC263271A6F}"/>
    <dgm:cxn modelId="{80685556-7873-6448-B11E-C63217625FEC}" type="presOf" srcId="{5B40357B-1297-4257-9E43-3C6BC32CDE5F}" destId="{B0F49867-AE9D-4466-8D31-C1CD8D8F8A3A}" srcOrd="0" destOrd="0" presId="urn:microsoft.com/office/officeart/2005/8/layout/orgChart1"/>
    <dgm:cxn modelId="{1117E1B5-80AA-2E49-AE8A-D829638922F8}" type="presOf" srcId="{1AEC9019-04AE-4FFA-AEEC-BD5A85BFAB6D}" destId="{3202E506-4029-4CC5-B71B-0210EA401C42}" srcOrd="0" destOrd="0" presId="urn:microsoft.com/office/officeart/2005/8/layout/orgChart1"/>
    <dgm:cxn modelId="{553A88AD-8B58-0C4D-8183-262E442A1112}" type="presOf" srcId="{8595EB44-C508-4DF7-909F-40A48160C47E}" destId="{7275B2A3-8121-4B06-A6C0-9FAE96504396}" srcOrd="0" destOrd="0" presId="urn:microsoft.com/office/officeart/2005/8/layout/orgChart1"/>
    <dgm:cxn modelId="{9B233FF7-0471-4AA6-8E04-CB55D1725B1A}" srcId="{8595EB44-C508-4DF7-909F-40A48160C47E}" destId="{1AEC9019-04AE-4FFA-AEEC-BD5A85BFAB6D}" srcOrd="0" destOrd="0" parTransId="{E6F12776-2B28-4DC8-B19C-1AB532F57BAE}" sibTransId="{3F5DA3BA-3726-4873-8744-BD8DB015AC9C}"/>
    <dgm:cxn modelId="{FB7597EA-A203-DD45-9C7F-B75C701AD472}" type="presOf" srcId="{EF79A457-898E-4002-A23C-21A9CDA878DF}" destId="{546319E9-44E8-49F7-B687-3470FA2FCE4A}" srcOrd="1" destOrd="0" presId="urn:microsoft.com/office/officeart/2005/8/layout/orgChart1"/>
    <dgm:cxn modelId="{C2F0CEF0-A8BB-4985-8FFF-814C8235E9FC}" srcId="{1AEC9019-04AE-4FFA-AEEC-BD5A85BFAB6D}" destId="{71094C00-13D8-481B-B314-F3439753B92D}" srcOrd="2" destOrd="0" parTransId="{DBE124EB-BC9F-411A-BF19-3B5A2F7B6814}" sibTransId="{AB043DB8-5C42-4235-A987-59E647414FB6}"/>
    <dgm:cxn modelId="{895DB137-476B-5D44-AFA0-6A99AB368A8F}" type="presOf" srcId="{B7C86D79-B155-448B-90A4-8456DB56B62D}" destId="{9557C00B-5D03-4C20-80B4-CEA2C10F90E3}" srcOrd="0" destOrd="0" presId="urn:microsoft.com/office/officeart/2005/8/layout/orgChart1"/>
    <dgm:cxn modelId="{B9C0CD1E-7D2B-8849-A08D-DBAB13AF0500}" type="presOf" srcId="{EF79A457-898E-4002-A23C-21A9CDA878DF}" destId="{E5C216D5-2A75-4B1C-B194-6A00E03B7AFF}" srcOrd="0" destOrd="0" presId="urn:microsoft.com/office/officeart/2005/8/layout/orgChart1"/>
    <dgm:cxn modelId="{C9DD9A96-1940-DC40-BE19-B9B9B955E54F}" type="presParOf" srcId="{7275B2A3-8121-4B06-A6C0-9FAE96504396}" destId="{16CEBF5F-9E76-48AF-B45D-490E1C2BED8A}" srcOrd="0" destOrd="0" presId="urn:microsoft.com/office/officeart/2005/8/layout/orgChart1"/>
    <dgm:cxn modelId="{EF1F694D-71A3-1847-A176-DB6875984867}" type="presParOf" srcId="{16CEBF5F-9E76-48AF-B45D-490E1C2BED8A}" destId="{EF01D6E6-5B04-4D18-ACA1-8AF3269BA916}" srcOrd="0" destOrd="0" presId="urn:microsoft.com/office/officeart/2005/8/layout/orgChart1"/>
    <dgm:cxn modelId="{DCA860C6-36D2-D049-AA90-D9BD35655571}" type="presParOf" srcId="{EF01D6E6-5B04-4D18-ACA1-8AF3269BA916}" destId="{3202E506-4029-4CC5-B71B-0210EA401C42}" srcOrd="0" destOrd="0" presId="urn:microsoft.com/office/officeart/2005/8/layout/orgChart1"/>
    <dgm:cxn modelId="{5BE9434F-02A6-104E-A277-C409D38CB042}" type="presParOf" srcId="{EF01D6E6-5B04-4D18-ACA1-8AF3269BA916}" destId="{55E9F353-4822-4DC9-AC58-2C432682DF8F}" srcOrd="1" destOrd="0" presId="urn:microsoft.com/office/officeart/2005/8/layout/orgChart1"/>
    <dgm:cxn modelId="{574FFE76-BFCF-5247-938F-3E3C7EEFA083}" type="presParOf" srcId="{16CEBF5F-9E76-48AF-B45D-490E1C2BED8A}" destId="{9506EA0D-AAF5-4B8E-A63B-9F4D871BE833}" srcOrd="1" destOrd="0" presId="urn:microsoft.com/office/officeart/2005/8/layout/orgChart1"/>
    <dgm:cxn modelId="{46102700-AE2C-3A4C-B34C-D160BF0B566C}" type="presParOf" srcId="{9506EA0D-AAF5-4B8E-A63B-9F4D871BE833}" destId="{B0F49867-AE9D-4466-8D31-C1CD8D8F8A3A}" srcOrd="0" destOrd="0" presId="urn:microsoft.com/office/officeart/2005/8/layout/orgChart1"/>
    <dgm:cxn modelId="{6406F9E9-023A-2740-8101-F8544C75A676}" type="presParOf" srcId="{9506EA0D-AAF5-4B8E-A63B-9F4D871BE833}" destId="{2569D73A-C5C3-446A-973E-D7946860854E}" srcOrd="1" destOrd="0" presId="urn:microsoft.com/office/officeart/2005/8/layout/orgChart1"/>
    <dgm:cxn modelId="{B218983A-E260-6E41-B3BE-138644BDE518}" type="presParOf" srcId="{2569D73A-C5C3-446A-973E-D7946860854E}" destId="{6989708A-9040-46CC-8477-50FF859281CB}" srcOrd="0" destOrd="0" presId="urn:microsoft.com/office/officeart/2005/8/layout/orgChart1"/>
    <dgm:cxn modelId="{E9395A60-EC61-AE42-92C0-22F04509A4E0}" type="presParOf" srcId="{6989708A-9040-46CC-8477-50FF859281CB}" destId="{7C49FCF1-32A0-4C22-B3DA-0CF563AD81F0}" srcOrd="0" destOrd="0" presId="urn:microsoft.com/office/officeart/2005/8/layout/orgChart1"/>
    <dgm:cxn modelId="{7C3514C9-D13D-6042-8404-3C9BF41F91F2}" type="presParOf" srcId="{6989708A-9040-46CC-8477-50FF859281CB}" destId="{16212846-B4BD-4F52-BBC1-676EE2F0E065}" srcOrd="1" destOrd="0" presId="urn:microsoft.com/office/officeart/2005/8/layout/orgChart1"/>
    <dgm:cxn modelId="{AEF8C9F4-5783-0E43-9F35-6DA1782737A4}" type="presParOf" srcId="{2569D73A-C5C3-446A-973E-D7946860854E}" destId="{BB03463B-7ECF-4032-A76E-D18A48D31379}" srcOrd="1" destOrd="0" presId="urn:microsoft.com/office/officeart/2005/8/layout/orgChart1"/>
    <dgm:cxn modelId="{A2DC428D-89CB-CC4F-9872-F17166B79FA7}" type="presParOf" srcId="{2569D73A-C5C3-446A-973E-D7946860854E}" destId="{308CA122-E869-4DAE-A9A5-797BDA3A86BD}" srcOrd="2" destOrd="0" presId="urn:microsoft.com/office/officeart/2005/8/layout/orgChart1"/>
    <dgm:cxn modelId="{B7A8E150-1CC4-804B-8BB9-7D1A100E281F}" type="presParOf" srcId="{9506EA0D-AAF5-4B8E-A63B-9F4D871BE833}" destId="{9557C00B-5D03-4C20-80B4-CEA2C10F90E3}" srcOrd="2" destOrd="0" presId="urn:microsoft.com/office/officeart/2005/8/layout/orgChart1"/>
    <dgm:cxn modelId="{881632B9-42C2-8C46-BF55-5B1AF5FAEF61}" type="presParOf" srcId="{9506EA0D-AAF5-4B8E-A63B-9F4D871BE833}" destId="{8B0F1EEE-A285-4FFA-BBDA-FBE2F62A9FEE}" srcOrd="3" destOrd="0" presId="urn:microsoft.com/office/officeart/2005/8/layout/orgChart1"/>
    <dgm:cxn modelId="{7CF07C21-ECCE-E849-8998-9E78AF7E199B}" type="presParOf" srcId="{8B0F1EEE-A285-4FFA-BBDA-FBE2F62A9FEE}" destId="{145F1B80-8988-47A5-9A3E-54B80E3AB84C}" srcOrd="0" destOrd="0" presId="urn:microsoft.com/office/officeart/2005/8/layout/orgChart1"/>
    <dgm:cxn modelId="{EBF6CF81-941C-AE45-BAC5-EBFB2022052B}" type="presParOf" srcId="{145F1B80-8988-47A5-9A3E-54B80E3AB84C}" destId="{E5C216D5-2A75-4B1C-B194-6A00E03B7AFF}" srcOrd="0" destOrd="0" presId="urn:microsoft.com/office/officeart/2005/8/layout/orgChart1"/>
    <dgm:cxn modelId="{62FF8927-E0E5-DE4A-A9DB-33EA16B7BDE6}" type="presParOf" srcId="{145F1B80-8988-47A5-9A3E-54B80E3AB84C}" destId="{546319E9-44E8-49F7-B687-3470FA2FCE4A}" srcOrd="1" destOrd="0" presId="urn:microsoft.com/office/officeart/2005/8/layout/orgChart1"/>
    <dgm:cxn modelId="{220B037B-4C03-C240-813F-81B35A050355}" type="presParOf" srcId="{8B0F1EEE-A285-4FFA-BBDA-FBE2F62A9FEE}" destId="{27242147-CCD7-4CF0-98B0-9517922B1249}" srcOrd="1" destOrd="0" presId="urn:microsoft.com/office/officeart/2005/8/layout/orgChart1"/>
    <dgm:cxn modelId="{B87E1AC6-AF7F-F14B-9888-857F87D4B6C7}" type="presParOf" srcId="{8B0F1EEE-A285-4FFA-BBDA-FBE2F62A9FEE}" destId="{C12BDBEF-8CB6-4FC6-96EA-9FB1FB586A7E}" srcOrd="2" destOrd="0" presId="urn:microsoft.com/office/officeart/2005/8/layout/orgChart1"/>
    <dgm:cxn modelId="{C86E4427-B344-7245-BEA7-5F3A3A5A2535}" type="presParOf" srcId="{9506EA0D-AAF5-4B8E-A63B-9F4D871BE833}" destId="{001F3E05-627F-492D-AE95-DAA14DDE81EE}" srcOrd="4" destOrd="0" presId="urn:microsoft.com/office/officeart/2005/8/layout/orgChart1"/>
    <dgm:cxn modelId="{3C5F2F21-72E5-FF46-84E6-571597C17E5B}" type="presParOf" srcId="{9506EA0D-AAF5-4B8E-A63B-9F4D871BE833}" destId="{B662D697-1650-464D-A898-4F66D84C22B4}" srcOrd="5" destOrd="0" presId="urn:microsoft.com/office/officeart/2005/8/layout/orgChart1"/>
    <dgm:cxn modelId="{D9F0CE09-0F0F-614B-8FD3-71BB36D3126F}" type="presParOf" srcId="{B662D697-1650-464D-A898-4F66D84C22B4}" destId="{2D8A46BA-0732-4025-B202-E95950B07F5C}" srcOrd="0" destOrd="0" presId="urn:microsoft.com/office/officeart/2005/8/layout/orgChart1"/>
    <dgm:cxn modelId="{95EA82B1-0A06-5045-8846-225EAEEEA9E6}" type="presParOf" srcId="{2D8A46BA-0732-4025-B202-E95950B07F5C}" destId="{6D11F6EF-7270-400F-8F66-5F8BA682CA3C}" srcOrd="0" destOrd="0" presId="urn:microsoft.com/office/officeart/2005/8/layout/orgChart1"/>
    <dgm:cxn modelId="{1256D1D1-ED63-7246-8768-AD3DC03C4583}" type="presParOf" srcId="{2D8A46BA-0732-4025-B202-E95950B07F5C}" destId="{8396AE9A-0DA0-4C14-901C-63B9E01E37D2}" srcOrd="1" destOrd="0" presId="urn:microsoft.com/office/officeart/2005/8/layout/orgChart1"/>
    <dgm:cxn modelId="{D6201B31-547C-A147-93E2-B4ED6531D960}" type="presParOf" srcId="{B662D697-1650-464D-A898-4F66D84C22B4}" destId="{34C412E8-B5A2-419B-B570-49B1C61CC293}" srcOrd="1" destOrd="0" presId="urn:microsoft.com/office/officeart/2005/8/layout/orgChart1"/>
    <dgm:cxn modelId="{0DC4ECB2-8550-E141-B35B-A51663F2B4E8}" type="presParOf" srcId="{B662D697-1650-464D-A898-4F66D84C22B4}" destId="{46DCB347-13B3-4727-905F-44339CEE3292}" srcOrd="2" destOrd="0" presId="urn:microsoft.com/office/officeart/2005/8/layout/orgChart1"/>
    <dgm:cxn modelId="{BED89711-1031-F346-9697-18BD99F3CF5F}" type="presParOf" srcId="{16CEBF5F-9E76-48AF-B45D-490E1C2BED8A}" destId="{7EB0E194-4041-408F-B7B3-D0D75B6AA6FB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1999686-9D35-4889-9127-6A13D1470DE9}">
      <dsp:nvSpPr>
        <dsp:cNvPr id="0" name=""/>
        <dsp:cNvSpPr/>
      </dsp:nvSpPr>
      <dsp:spPr>
        <a:xfrm rot="5400000">
          <a:off x="-180022" y="180877"/>
          <a:ext cx="1200150" cy="840105"/>
        </a:xfrm>
        <a:prstGeom prst="chevron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/>
            <a:t>前往景點途中</a:t>
          </a:r>
        </a:p>
      </dsp:txBody>
      <dsp:txXfrm rot="-5400000">
        <a:off x="1" y="420908"/>
        <a:ext cx="840105" cy="360045"/>
      </dsp:txXfrm>
    </dsp:sp>
    <dsp:sp modelId="{53222A17-FFC4-43EB-883F-F107BE230254}">
      <dsp:nvSpPr>
        <dsp:cNvPr id="0" name=""/>
        <dsp:cNvSpPr/>
      </dsp:nvSpPr>
      <dsp:spPr>
        <a:xfrm rot="5400000">
          <a:off x="2773203" y="-1932243"/>
          <a:ext cx="780097" cy="4646295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400" kern="1200"/>
            <a:t>安裝軟體並註冊帳號</a:t>
          </a:r>
        </a:p>
      </dsp:txBody>
      <dsp:txXfrm rot="-5400000">
        <a:off x="840105" y="38936"/>
        <a:ext cx="4608214" cy="703935"/>
      </dsp:txXfrm>
    </dsp:sp>
    <dsp:sp modelId="{68546131-91A0-4EF8-A477-6CD958F35653}">
      <dsp:nvSpPr>
        <dsp:cNvPr id="0" name=""/>
        <dsp:cNvSpPr/>
      </dsp:nvSpPr>
      <dsp:spPr>
        <a:xfrm rot="5400000">
          <a:off x="-180022" y="1180147"/>
          <a:ext cx="1200150" cy="840105"/>
        </a:xfrm>
        <a:prstGeom prst="chevron">
          <a:avLst/>
        </a:prstGeom>
        <a:solidFill>
          <a:schemeClr val="accent4">
            <a:hueOff val="10211516"/>
            <a:satOff val="-11993"/>
            <a:lumOff val="4608"/>
            <a:alphaOff val="0"/>
          </a:schemeClr>
        </a:solidFill>
        <a:ln w="12700" cap="flat" cmpd="sng" algn="ctr">
          <a:solidFill>
            <a:schemeClr val="accent4">
              <a:hueOff val="10211516"/>
              <a:satOff val="-11993"/>
              <a:lumOff val="460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sz="1200" kern="1200"/>
            <a:t>到達景點後</a:t>
          </a:r>
          <a:endParaRPr lang="zh-TW" altLang="en-US" sz="1200" kern="1200"/>
        </a:p>
      </dsp:txBody>
      <dsp:txXfrm rot="-5400000">
        <a:off x="1" y="1420178"/>
        <a:ext cx="840105" cy="360045"/>
      </dsp:txXfrm>
    </dsp:sp>
    <dsp:sp modelId="{C2E42FB7-E923-4E4D-BA5D-062BCDB0A1E5}">
      <dsp:nvSpPr>
        <dsp:cNvPr id="0" name=""/>
        <dsp:cNvSpPr/>
      </dsp:nvSpPr>
      <dsp:spPr>
        <a:xfrm rot="5400000">
          <a:off x="2773203" y="-932973"/>
          <a:ext cx="780097" cy="4646295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10211516"/>
              <a:satOff val="-11993"/>
              <a:lumOff val="460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400" kern="1200"/>
            <a:t>錄音及寫下景點描述並暫存</a:t>
          </a:r>
        </a:p>
      </dsp:txBody>
      <dsp:txXfrm rot="-5400000">
        <a:off x="840105" y="1038206"/>
        <a:ext cx="4608214" cy="703935"/>
      </dsp:txXfrm>
    </dsp:sp>
    <dsp:sp modelId="{00B75ED9-1FB0-4014-A83C-49D2795BA467}">
      <dsp:nvSpPr>
        <dsp:cNvPr id="0" name=""/>
        <dsp:cNvSpPr/>
      </dsp:nvSpPr>
      <dsp:spPr>
        <a:xfrm rot="5400000">
          <a:off x="-180022" y="2179417"/>
          <a:ext cx="1200150" cy="840105"/>
        </a:xfrm>
        <a:prstGeom prst="chevron">
          <a:avLst/>
        </a:prstGeom>
        <a:solidFill>
          <a:schemeClr val="accent4">
            <a:hueOff val="20423033"/>
            <a:satOff val="-23986"/>
            <a:lumOff val="9216"/>
            <a:alphaOff val="0"/>
          </a:schemeClr>
        </a:solidFill>
        <a:ln w="12700" cap="flat" cmpd="sng" algn="ctr">
          <a:solidFill>
            <a:schemeClr val="accent4">
              <a:hueOff val="20423033"/>
              <a:satOff val="-23986"/>
              <a:lumOff val="9216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離開景點後</a:t>
          </a:r>
        </a:p>
      </dsp:txBody>
      <dsp:txXfrm rot="-5400000">
        <a:off x="1" y="2419448"/>
        <a:ext cx="840105" cy="360045"/>
      </dsp:txXfrm>
    </dsp:sp>
    <dsp:sp modelId="{B8A8964F-78CF-4E9A-8F03-8BC5264508D0}">
      <dsp:nvSpPr>
        <dsp:cNvPr id="0" name=""/>
        <dsp:cNvSpPr/>
      </dsp:nvSpPr>
      <dsp:spPr>
        <a:xfrm rot="5400000">
          <a:off x="2773203" y="66296"/>
          <a:ext cx="780097" cy="4646295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20423033"/>
              <a:satOff val="-23986"/>
              <a:lumOff val="9216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400" kern="1200"/>
            <a:t>使用行動網路或</a:t>
          </a:r>
          <a:r>
            <a:rPr lang="en-US" altLang="zh-TW" sz="1400" kern="1200"/>
            <a:t>Wifi</a:t>
          </a:r>
          <a:r>
            <a:rPr lang="zh-TW" altLang="en-US" sz="1400" kern="1200"/>
            <a:t>將暫存的景點上傳</a:t>
          </a:r>
        </a:p>
      </dsp:txBody>
      <dsp:txXfrm rot="-5400000">
        <a:off x="840105" y="2037476"/>
        <a:ext cx="4608214" cy="70393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AE31838-D5B3-4F96-85F7-20954365B94E}">
      <dsp:nvSpPr>
        <dsp:cNvPr id="0" name=""/>
        <dsp:cNvSpPr/>
      </dsp:nvSpPr>
      <dsp:spPr>
        <a:xfrm>
          <a:off x="1855093" y="778085"/>
          <a:ext cx="121343" cy="531601"/>
        </a:xfrm>
        <a:custGeom>
          <a:avLst/>
          <a:gdLst/>
          <a:ahLst/>
          <a:cxnLst/>
          <a:rect l="0" t="0" r="0" b="0"/>
          <a:pathLst>
            <a:path>
              <a:moveTo>
                <a:pt x="121343" y="0"/>
              </a:moveTo>
              <a:lnTo>
                <a:pt x="121343" y="531601"/>
              </a:lnTo>
              <a:lnTo>
                <a:pt x="0" y="53160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1EC9F07-8A15-44F5-A825-87E39E496F08}">
      <dsp:nvSpPr>
        <dsp:cNvPr id="0" name=""/>
        <dsp:cNvSpPr/>
      </dsp:nvSpPr>
      <dsp:spPr>
        <a:xfrm>
          <a:off x="1976437" y="778085"/>
          <a:ext cx="1398344" cy="10632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1859"/>
              </a:lnTo>
              <a:lnTo>
                <a:pt x="1398344" y="941859"/>
              </a:lnTo>
              <a:lnTo>
                <a:pt x="1398344" y="106320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F99A49-4605-4579-8B55-404C0A6C147B}">
      <dsp:nvSpPr>
        <dsp:cNvPr id="0" name=""/>
        <dsp:cNvSpPr/>
      </dsp:nvSpPr>
      <dsp:spPr>
        <a:xfrm>
          <a:off x="1930717" y="778085"/>
          <a:ext cx="91440" cy="106320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6320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563AEB-A06B-45B9-BE1D-D0A1F23E84BA}">
      <dsp:nvSpPr>
        <dsp:cNvPr id="0" name=""/>
        <dsp:cNvSpPr/>
      </dsp:nvSpPr>
      <dsp:spPr>
        <a:xfrm>
          <a:off x="578093" y="778085"/>
          <a:ext cx="1398344" cy="1063203"/>
        </a:xfrm>
        <a:custGeom>
          <a:avLst/>
          <a:gdLst/>
          <a:ahLst/>
          <a:cxnLst/>
          <a:rect l="0" t="0" r="0" b="0"/>
          <a:pathLst>
            <a:path>
              <a:moveTo>
                <a:pt x="1398344" y="0"/>
              </a:moveTo>
              <a:lnTo>
                <a:pt x="1398344" y="941859"/>
              </a:lnTo>
              <a:lnTo>
                <a:pt x="0" y="941859"/>
              </a:lnTo>
              <a:lnTo>
                <a:pt x="0" y="106320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40F58C-AC03-4B0D-ADF6-03BD0F9A2720}">
      <dsp:nvSpPr>
        <dsp:cNvPr id="0" name=""/>
        <dsp:cNvSpPr/>
      </dsp:nvSpPr>
      <dsp:spPr>
        <a:xfrm>
          <a:off x="1398609" y="200257"/>
          <a:ext cx="1155656" cy="577828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1"/>
          </a:solidFill>
          <a:prstDash val="solid"/>
        </a:ln>
        <a:effectLst/>
      </dsp:spPr>
      <dsp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800" kern="1200"/>
            <a:t>系統</a:t>
          </a:r>
        </a:p>
      </dsp:txBody>
      <dsp:txXfrm>
        <a:off x="1398609" y="200257"/>
        <a:ext cx="1155656" cy="577828"/>
      </dsp:txXfrm>
    </dsp:sp>
    <dsp:sp modelId="{306437F1-7B34-4FC3-9403-C600830736FD}">
      <dsp:nvSpPr>
        <dsp:cNvPr id="0" name=""/>
        <dsp:cNvSpPr/>
      </dsp:nvSpPr>
      <dsp:spPr>
        <a:xfrm>
          <a:off x="265" y="1841289"/>
          <a:ext cx="1155656" cy="577828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1"/>
          </a:solidFill>
          <a:prstDash val="solid"/>
        </a:ln>
        <a:effectLst/>
      </dsp:spPr>
      <dsp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/>
            <a:t>製作新景點</a:t>
          </a:r>
        </a:p>
      </dsp:txBody>
      <dsp:txXfrm>
        <a:off x="265" y="1841289"/>
        <a:ext cx="1155656" cy="577828"/>
      </dsp:txXfrm>
    </dsp:sp>
    <dsp:sp modelId="{6C47524C-8226-409E-8E6C-AA1213A62A70}">
      <dsp:nvSpPr>
        <dsp:cNvPr id="0" name=""/>
        <dsp:cNvSpPr/>
      </dsp:nvSpPr>
      <dsp:spPr>
        <a:xfrm>
          <a:off x="1398609" y="1841289"/>
          <a:ext cx="1155656" cy="577828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1"/>
          </a:solidFill>
          <a:prstDash val="solid"/>
        </a:ln>
        <a:effectLst/>
      </dsp:spPr>
      <dsp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/>
            <a:t>上傳景點</a:t>
          </a:r>
        </a:p>
      </dsp:txBody>
      <dsp:txXfrm>
        <a:off x="1398609" y="1841289"/>
        <a:ext cx="1155656" cy="577828"/>
      </dsp:txXfrm>
    </dsp:sp>
    <dsp:sp modelId="{25A48A2C-55D2-41B4-B80C-8222057F31DB}">
      <dsp:nvSpPr>
        <dsp:cNvPr id="0" name=""/>
        <dsp:cNvSpPr/>
      </dsp:nvSpPr>
      <dsp:spPr>
        <a:xfrm>
          <a:off x="2796953" y="1841289"/>
          <a:ext cx="1155656" cy="577828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1"/>
          </a:solidFill>
          <a:prstDash val="solid"/>
        </a:ln>
        <a:effectLst/>
      </dsp:spPr>
      <dsp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/>
            <a:t>編輯及刪除暫存景點</a:t>
          </a:r>
        </a:p>
      </dsp:txBody>
      <dsp:txXfrm>
        <a:off x="2796953" y="1841289"/>
        <a:ext cx="1155656" cy="577828"/>
      </dsp:txXfrm>
    </dsp:sp>
    <dsp:sp modelId="{3B31F824-412E-475F-B4F4-CD0603930A7A}">
      <dsp:nvSpPr>
        <dsp:cNvPr id="0" name=""/>
        <dsp:cNvSpPr/>
      </dsp:nvSpPr>
      <dsp:spPr>
        <a:xfrm>
          <a:off x="699437" y="1020773"/>
          <a:ext cx="1155656" cy="577828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1"/>
          </a:solidFill>
          <a:prstDash val="solid"/>
        </a:ln>
        <a:effectLst/>
      </dsp:spPr>
      <dsp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800" kern="1200"/>
            <a:t>登入</a:t>
          </a:r>
          <a:endParaRPr lang="zh-TW" altLang="en-US" sz="4800" kern="1200"/>
        </a:p>
      </dsp:txBody>
      <dsp:txXfrm>
        <a:off x="699437" y="1020773"/>
        <a:ext cx="1155656" cy="57782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01F3E05-627F-492D-AE95-DAA14DDE81EE}">
      <dsp:nvSpPr>
        <dsp:cNvPr id="0" name=""/>
        <dsp:cNvSpPr/>
      </dsp:nvSpPr>
      <dsp:spPr>
        <a:xfrm>
          <a:off x="2000250" y="1063056"/>
          <a:ext cx="1415191" cy="2456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805"/>
              </a:lnTo>
              <a:lnTo>
                <a:pt x="1415191" y="122805"/>
              </a:lnTo>
              <a:lnTo>
                <a:pt x="1415191" y="2456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57C00B-5D03-4C20-80B4-CEA2C10F90E3}">
      <dsp:nvSpPr>
        <dsp:cNvPr id="0" name=""/>
        <dsp:cNvSpPr/>
      </dsp:nvSpPr>
      <dsp:spPr>
        <a:xfrm>
          <a:off x="1954530" y="1063056"/>
          <a:ext cx="91440" cy="24561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56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F49867-AE9D-4466-8D31-C1CD8D8F8A3A}">
      <dsp:nvSpPr>
        <dsp:cNvPr id="0" name=""/>
        <dsp:cNvSpPr/>
      </dsp:nvSpPr>
      <dsp:spPr>
        <a:xfrm>
          <a:off x="585058" y="1063056"/>
          <a:ext cx="1415191" cy="245611"/>
        </a:xfrm>
        <a:custGeom>
          <a:avLst/>
          <a:gdLst/>
          <a:ahLst/>
          <a:cxnLst/>
          <a:rect l="0" t="0" r="0" b="0"/>
          <a:pathLst>
            <a:path>
              <a:moveTo>
                <a:pt x="1415191" y="0"/>
              </a:moveTo>
              <a:lnTo>
                <a:pt x="1415191" y="122805"/>
              </a:lnTo>
              <a:lnTo>
                <a:pt x="0" y="122805"/>
              </a:lnTo>
              <a:lnTo>
                <a:pt x="0" y="2456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02E506-4029-4CC5-B71B-0210EA401C42}">
      <dsp:nvSpPr>
        <dsp:cNvPr id="0" name=""/>
        <dsp:cNvSpPr/>
      </dsp:nvSpPr>
      <dsp:spPr>
        <a:xfrm>
          <a:off x="1415460" y="478266"/>
          <a:ext cx="1169579" cy="584789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1"/>
          </a:solidFill>
          <a:prstDash val="solid"/>
        </a:ln>
        <a:effectLst/>
      </dsp:spPr>
      <dsp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2100" kern="1200"/>
            <a:t>Server</a:t>
          </a:r>
          <a:endParaRPr lang="zh-TW" altLang="en-US" sz="2100" kern="1200"/>
        </a:p>
      </dsp:txBody>
      <dsp:txXfrm>
        <a:off x="1415460" y="478266"/>
        <a:ext cx="1169579" cy="584789"/>
      </dsp:txXfrm>
    </dsp:sp>
    <dsp:sp modelId="{7C49FCF1-32A0-4C22-B3DA-0CF563AD81F0}">
      <dsp:nvSpPr>
        <dsp:cNvPr id="0" name=""/>
        <dsp:cNvSpPr/>
      </dsp:nvSpPr>
      <dsp:spPr>
        <a:xfrm>
          <a:off x="268" y="1308668"/>
          <a:ext cx="1169579" cy="584789"/>
        </a:xfrm>
        <a:prstGeom prst="rect">
          <a:avLst/>
        </a:prstGeom>
        <a:noFill/>
        <a:ln w="12700" cap="flat" cmpd="sng" algn="ctr">
          <a:solidFill>
            <a:schemeClr val="accent1"/>
          </a:solidFill>
          <a:prstDash val="solid"/>
        </a:ln>
        <a:effectLst/>
      </dsp:spPr>
      <dsp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2100" kern="1200">
              <a:solidFill>
                <a:schemeClr val="tx1"/>
              </a:solidFill>
            </a:rPr>
            <a:t>DEH</a:t>
          </a:r>
          <a:r>
            <a:rPr lang="zh-TW" altLang="en-US" sz="2100" kern="1200">
              <a:solidFill>
                <a:schemeClr val="tx1"/>
              </a:solidFill>
            </a:rPr>
            <a:t> </a:t>
          </a:r>
          <a:r>
            <a:rPr lang="en-US" altLang="zh-TW" sz="2100" kern="1200">
              <a:solidFill>
                <a:schemeClr val="tx1"/>
              </a:solidFill>
            </a:rPr>
            <a:t>Image</a:t>
          </a:r>
          <a:endParaRPr lang="zh-TW" altLang="en-US" sz="2100" kern="1200">
            <a:solidFill>
              <a:schemeClr val="tx1"/>
            </a:solidFill>
          </a:endParaRPr>
        </a:p>
      </dsp:txBody>
      <dsp:txXfrm>
        <a:off x="268" y="1308668"/>
        <a:ext cx="1169579" cy="584789"/>
      </dsp:txXfrm>
    </dsp:sp>
    <dsp:sp modelId="{E5C216D5-2A75-4B1C-B194-6A00E03B7AFF}">
      <dsp:nvSpPr>
        <dsp:cNvPr id="0" name=""/>
        <dsp:cNvSpPr/>
      </dsp:nvSpPr>
      <dsp:spPr>
        <a:xfrm>
          <a:off x="1415460" y="1308668"/>
          <a:ext cx="1169579" cy="584789"/>
        </a:xfrm>
        <a:prstGeom prst="rect">
          <a:avLst/>
        </a:prstGeom>
        <a:solidFill>
          <a:schemeClr val="accent1"/>
        </a:solidFill>
        <a:ln w="127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2100" kern="1200"/>
            <a:t>DEH Audio</a:t>
          </a:r>
          <a:endParaRPr lang="zh-TW" altLang="en-US" sz="2100" kern="1200"/>
        </a:p>
      </dsp:txBody>
      <dsp:txXfrm>
        <a:off x="1415460" y="1308668"/>
        <a:ext cx="1169579" cy="584789"/>
      </dsp:txXfrm>
    </dsp:sp>
    <dsp:sp modelId="{6D11F6EF-7270-400F-8F66-5F8BA682CA3C}">
      <dsp:nvSpPr>
        <dsp:cNvPr id="0" name=""/>
        <dsp:cNvSpPr/>
      </dsp:nvSpPr>
      <dsp:spPr>
        <a:xfrm>
          <a:off x="2830651" y="1308668"/>
          <a:ext cx="1169579" cy="584789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1"/>
          </a:solidFill>
          <a:prstDash val="solid"/>
        </a:ln>
        <a:effectLst/>
      </dsp:spPr>
      <dsp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2100" kern="1200"/>
            <a:t>DEH Video</a:t>
          </a:r>
          <a:endParaRPr lang="zh-TW" altLang="en-US" sz="2100" kern="1200"/>
        </a:p>
      </dsp:txBody>
      <dsp:txXfrm>
        <a:off x="2830651" y="1308668"/>
        <a:ext cx="1169579" cy="58478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409DD28D369434BA71F3320AFFEA3C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600A35B-F7C2-4696-BE4E-11E51CADD58F}"/>
      </w:docPartPr>
      <w:docPartBody>
        <w:p w:rsidR="003D2E5F" w:rsidRDefault="00D25E62">
          <w:pPr>
            <w:pStyle w:val="C409DD28D369434BA71F3320AFFEA3CF"/>
          </w:pPr>
          <w:r>
            <w:rPr>
              <w:lang w:val="zh-TW"/>
            </w:rPr>
            <w:t>[</w:t>
          </w:r>
          <w:r>
            <w:rPr>
              <w:lang w:val="zh-TW"/>
            </w:rPr>
            <w:t>鍵入文件標題</w:t>
          </w:r>
          <w:r>
            <w:rPr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Franklin Gothic Book">
    <w:panose1 w:val="020B0503020102020204"/>
    <w:charset w:val="00"/>
    <w:family w:val="auto"/>
    <w:pitch w:val="variable"/>
    <w:sig w:usb0="00000287" w:usb1="00000000" w:usb2="00000000" w:usb3="00000000" w:csb0="0000009F" w:csb1="00000000"/>
  </w:font>
  <w:font w:name="微軟正黑體">
    <w:charset w:val="88"/>
    <w:family w:val="auto"/>
    <w:pitch w:val="variable"/>
    <w:sig w:usb0="00000087" w:usb1="288F40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E62"/>
    <w:rsid w:val="00014B68"/>
    <w:rsid w:val="00095FA7"/>
    <w:rsid w:val="001A3614"/>
    <w:rsid w:val="003D2E5F"/>
    <w:rsid w:val="0045185A"/>
    <w:rsid w:val="005365C0"/>
    <w:rsid w:val="00576782"/>
    <w:rsid w:val="007666A4"/>
    <w:rsid w:val="007E6DDC"/>
    <w:rsid w:val="0085382C"/>
    <w:rsid w:val="0085516D"/>
    <w:rsid w:val="009F0FB8"/>
    <w:rsid w:val="009F2DFC"/>
    <w:rsid w:val="00A01895"/>
    <w:rsid w:val="00A325F5"/>
    <w:rsid w:val="00A81E1E"/>
    <w:rsid w:val="00AE6C52"/>
    <w:rsid w:val="00BD7BC2"/>
    <w:rsid w:val="00D127DE"/>
    <w:rsid w:val="00D25E62"/>
    <w:rsid w:val="00DF31A2"/>
    <w:rsid w:val="00DF3FA5"/>
    <w:rsid w:val="00E27939"/>
    <w:rsid w:val="00EA05F2"/>
    <w:rsid w:val="00F35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300" w:after="40"/>
      <w:outlineLvl w:val="0"/>
    </w:pPr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pPr>
      <w:widowControl/>
      <w:spacing w:before="240" w:after="40"/>
      <w:outlineLvl w:val="1"/>
    </w:pPr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Cs w:val="24"/>
    </w:rPr>
  </w:style>
  <w:style w:type="paragraph" w:styleId="3">
    <w:name w:val="heading 3"/>
    <w:basedOn w:val="a"/>
    <w:next w:val="a"/>
    <w:link w:val="30"/>
    <w:uiPriority w:val="9"/>
    <w:qFormat/>
    <w:pPr>
      <w:widowControl/>
      <w:spacing w:before="200" w:after="40"/>
      <w:outlineLvl w:val="2"/>
    </w:pPr>
    <w:rPr>
      <w:rFonts w:asciiTheme="majorHAnsi" w:eastAsiaTheme="majorEastAsia" w:hAnsiTheme="majorHAnsi" w:cs="Times New Roman"/>
      <w:b/>
      <w:color w:val="5B9BD5" w:themeColor="accent1"/>
      <w:spacing w:val="20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409DD28D369434BA71F3320AFFEA3CF">
    <w:name w:val="C409DD28D369434BA71F3320AFFEA3CF"/>
    <w:pPr>
      <w:widowControl w:val="0"/>
    </w:pPr>
  </w:style>
  <w:style w:type="paragraph" w:customStyle="1" w:styleId="1EE18C5BDA5B4CA297C2E539C7D02B04">
    <w:name w:val="1EE18C5BDA5B4CA297C2E539C7D02B04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 w:val="28"/>
      <w:szCs w:val="28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Cs w:val="24"/>
    </w:rPr>
  </w:style>
  <w:style w:type="character" w:customStyle="1" w:styleId="30">
    <w:name w:val="標題 3 字元"/>
    <w:basedOn w:val="a0"/>
    <w:link w:val="3"/>
    <w:uiPriority w:val="9"/>
    <w:rPr>
      <w:rFonts w:asciiTheme="majorHAnsi" w:eastAsiaTheme="majorEastAsia" w:hAnsiTheme="majorHAnsi" w:cs="Times New Roman"/>
      <w:b/>
      <w:color w:val="5B9BD5" w:themeColor="accent1"/>
      <w:spacing w:val="20"/>
      <w:kern w:val="0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EA1AE0F87EAE4C6990831444AB9860BD">
    <w:name w:val="EA1AE0F87EAE4C6990831444AB9860BD"/>
    <w:pPr>
      <w:widowControl w:val="0"/>
    </w:pPr>
  </w:style>
  <w:style w:type="paragraph" w:customStyle="1" w:styleId="73A6212C1EDB41379BF6FD02C203A907">
    <w:name w:val="73A6212C1EDB41379BF6FD02C203A907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2017-01-06T00:00:00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DCD83272-1AE2-47DD-AF5A-E921B57E794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026D2E7-0463-5A46-AD32-3576C5B75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C:\Users\ril\AppData\Roaming\Microsoft\Templates\報告 (公正主題).dotx</Template>
  <TotalTime>24</TotalTime>
  <Pages>10</Pages>
  <Words>324</Words>
  <Characters>1848</Characters>
  <Application>Microsoft Macintosh Word</Application>
  <DocSecurity>0</DocSecurity>
  <Lines>15</Lines>
  <Paragraphs>4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>DEH   Audio                                                         文史脈流無線行動文化資產音訊上傳系統</vt:lpstr>
    </vt:vector>
  </TitlesOfParts>
  <Company>多媒體網路實驗室</Company>
  <LinksUpToDate>false</LinksUpToDate>
  <CharactersWithSpaces>2168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DEH   Audio                                                         文史脈流無線行動文化資產音訊上傳系統</dc:title>
  <dc:subject>使用手冊</dc:subject>
  <dc:creator>梁德澤</dc:creator>
  <cp:keywords/>
  <dc:description/>
  <cp:lastModifiedBy>Microsoft Office 使用者</cp:lastModifiedBy>
  <cp:revision>3</cp:revision>
  <cp:lastPrinted>2016-03-28T16:58:00Z</cp:lastPrinted>
  <dcterms:created xsi:type="dcterms:W3CDTF">2017-01-03T10:07:00Z</dcterms:created>
  <dcterms:modified xsi:type="dcterms:W3CDTF">2017-02-20T20:55:00Z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